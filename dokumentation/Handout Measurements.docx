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093" w:type="dxa"/>
        <w:tblInd w:w="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093"/>
      </w:tblGrid>
      <w:tr w:rsidR="00F63756" w:rsidRPr="004642D6" w:rsidTr="00601E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6634"/>
        </w:trPr>
        <w:tc>
          <w:tcPr>
            <w:tcW w:w="10093" w:type="dxa"/>
            <w:shd w:val="clear" w:color="auto" w:fill="auto"/>
            <w:tcMar>
              <w:left w:w="510" w:type="dxa"/>
              <w:right w:w="510" w:type="dxa"/>
            </w:tcMar>
          </w:tcPr>
          <w:p w:rsidR="00F63756" w:rsidRPr="004642D6" w:rsidRDefault="000E4D67" w:rsidP="00F63756">
            <w:pPr>
              <w:pStyle w:val="TitelseiteTitel"/>
              <w:rPr>
                <w:b w:val="0"/>
                <w:lang w:val="en-GB"/>
              </w:rPr>
            </w:pPr>
            <w:r w:rsidRPr="004642D6">
              <w:rPr>
                <w:b w:val="0"/>
                <w:lang w:val="en-GB"/>
              </w:rPr>
              <w:t>Handout Measurements</w:t>
            </w:r>
          </w:p>
          <w:p w:rsidR="00F63756" w:rsidRPr="004642D6" w:rsidRDefault="00DB5529" w:rsidP="00F63756">
            <w:pPr>
              <w:pStyle w:val="TitelseiteUntertitel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Couple different p</w:t>
            </w:r>
            <w:r w:rsidR="000E4D67" w:rsidRPr="004642D6">
              <w:rPr>
                <w:b w:val="0"/>
                <w:lang w:val="en-GB"/>
              </w:rPr>
              <w:t xml:space="preserve">lots </w:t>
            </w:r>
            <w:r>
              <w:rPr>
                <w:b w:val="0"/>
                <w:lang w:val="en-GB"/>
              </w:rPr>
              <w:t>to characterize the Demonstrator</w:t>
            </w:r>
          </w:p>
          <w:p w:rsidR="00F63756" w:rsidRPr="004642D6" w:rsidRDefault="00F63756" w:rsidP="00F63756">
            <w:pPr>
              <w:pStyle w:val="TitelseiteUntertitel"/>
              <w:rPr>
                <w:b w:val="0"/>
                <w:lang w:val="en-GB"/>
              </w:rPr>
            </w:pPr>
          </w:p>
          <w:p w:rsidR="00F63756" w:rsidRPr="004642D6" w:rsidRDefault="00F63756" w:rsidP="00F63756">
            <w:pPr>
              <w:pStyle w:val="TitelseiteUntertitel"/>
              <w:rPr>
                <w:b w:val="0"/>
                <w:lang w:val="en-GB"/>
              </w:rPr>
            </w:pPr>
          </w:p>
          <w:p w:rsidR="00F63756" w:rsidRPr="004642D6" w:rsidRDefault="00F63756" w:rsidP="00F63756">
            <w:pPr>
              <w:pStyle w:val="TitelseiteUntertitel"/>
              <w:rPr>
                <w:b w:val="0"/>
                <w:lang w:val="en-GB"/>
              </w:rPr>
            </w:pPr>
          </w:p>
          <w:p w:rsidR="00683E23" w:rsidRPr="004642D6" w:rsidRDefault="00683E23" w:rsidP="00F63756">
            <w:pPr>
              <w:pStyle w:val="TitelseiteUntertitel"/>
              <w:rPr>
                <w:b w:val="0"/>
                <w:lang w:val="en-GB"/>
              </w:rPr>
            </w:pPr>
          </w:p>
          <w:p w:rsidR="00F63756" w:rsidRPr="004642D6" w:rsidRDefault="00F63756" w:rsidP="00F63756">
            <w:pPr>
              <w:pStyle w:val="TitelseiteUntertitel"/>
              <w:rPr>
                <w:b w:val="0"/>
                <w:lang w:val="en-GB"/>
              </w:rPr>
            </w:pPr>
          </w:p>
          <w:p w:rsidR="00F63756" w:rsidRPr="00055BE9" w:rsidRDefault="00F63756" w:rsidP="000E4D67">
            <w:pPr>
              <w:pStyle w:val="FormatvorlageTitelseiteAutorFett"/>
              <w:rPr>
                <w:b/>
              </w:rPr>
            </w:pPr>
            <w:r w:rsidRPr="00055BE9">
              <w:rPr>
                <w:b/>
              </w:rPr>
              <w:t>Autoren:</w:t>
            </w:r>
          </w:p>
          <w:p w:rsidR="000E4D67" w:rsidRPr="00055BE9" w:rsidRDefault="000E4D67" w:rsidP="000E4D67">
            <w:pPr>
              <w:pStyle w:val="FormatvorlageTitelseiteAutorFett"/>
              <w:rPr>
                <w:b/>
              </w:rPr>
            </w:pPr>
            <w:r w:rsidRPr="00055BE9">
              <w:rPr>
                <w:b/>
              </w:rPr>
              <w:t>Jonas Künzli</w:t>
            </w:r>
          </w:p>
          <w:p w:rsidR="000E4D67" w:rsidRPr="00055BE9" w:rsidRDefault="000E4D67" w:rsidP="000E4D67">
            <w:pPr>
              <w:pStyle w:val="FormatvorlageTitelseiteAutorFett"/>
              <w:rPr>
                <w:b/>
              </w:rPr>
            </w:pPr>
            <w:r w:rsidRPr="00055BE9">
              <w:rPr>
                <w:b/>
              </w:rPr>
              <w:t>Marina Homs</w:t>
            </w:r>
          </w:p>
          <w:p w:rsidR="000E4D67" w:rsidRPr="00055BE9" w:rsidRDefault="000E4D67" w:rsidP="000E4D67">
            <w:pPr>
              <w:pStyle w:val="FormatvorlageTitelseiteAutorFett"/>
              <w:rPr>
                <w:b/>
              </w:rPr>
            </w:pPr>
            <w:r w:rsidRPr="00055BE9">
              <w:rPr>
                <w:b/>
              </w:rPr>
              <w:t>Rene Zurbrügg</w:t>
            </w:r>
          </w:p>
          <w:p w:rsidR="00F63756" w:rsidRPr="00055BE9" w:rsidRDefault="00F63756" w:rsidP="00F63756">
            <w:pPr>
              <w:pStyle w:val="TitelseiteAutor"/>
              <w:rPr>
                <w:b w:val="0"/>
              </w:rPr>
            </w:pPr>
          </w:p>
          <w:p w:rsidR="00F63756" w:rsidRPr="004642D6" w:rsidRDefault="0037781D" w:rsidP="00DB5529">
            <w:pPr>
              <w:pStyle w:val="TitelseiteAutor"/>
              <w:rPr>
                <w:lang w:val="en-GB" w:eastAsia="de-CH"/>
              </w:rPr>
            </w:pPr>
            <w:r w:rsidRPr="004642D6">
              <w:rPr>
                <w:b w:val="0"/>
                <w:lang w:val="en-GB"/>
              </w:rPr>
              <w:t>June</w:t>
            </w:r>
            <w:bookmarkStart w:id="0" w:name="_GoBack"/>
            <w:bookmarkEnd w:id="0"/>
            <w:r w:rsidR="00F63756" w:rsidRPr="004642D6">
              <w:rPr>
                <w:b w:val="0"/>
                <w:lang w:val="en-GB"/>
              </w:rPr>
              <w:t xml:space="preserve"> 201</w:t>
            </w:r>
            <w:r w:rsidR="00DB5529">
              <w:rPr>
                <w:b w:val="0"/>
                <w:lang w:val="en-GB"/>
              </w:rPr>
              <w:t>9</w:t>
            </w:r>
          </w:p>
        </w:tc>
      </w:tr>
      <w:tr w:rsidR="00F63756" w:rsidRPr="004642D6" w:rsidTr="00601E2A">
        <w:trPr>
          <w:trHeight w:hRule="exact" w:val="7569"/>
        </w:trPr>
        <w:tc>
          <w:tcPr>
            <w:tcW w:w="10093" w:type="dxa"/>
            <w:shd w:val="clear" w:color="auto" w:fill="auto"/>
            <w:vAlign w:val="bottom"/>
          </w:tcPr>
          <w:p w:rsidR="00F63756" w:rsidRPr="004642D6" w:rsidRDefault="00F63756" w:rsidP="00F63756">
            <w:pPr>
              <w:pStyle w:val="Bereich"/>
              <w:rPr>
                <w:lang w:val="en-GB"/>
              </w:rPr>
            </w:pPr>
          </w:p>
        </w:tc>
      </w:tr>
    </w:tbl>
    <w:sdt>
      <w:sdtPr>
        <w:rPr>
          <w:rFonts w:ascii="Arial" w:eastAsiaTheme="minorHAnsi" w:hAnsi="Arial" w:cs="Times New Roman"/>
          <w:b w:val="0"/>
          <w:bCs w:val="0"/>
          <w:color w:val="auto"/>
          <w:sz w:val="20"/>
          <w:szCs w:val="21"/>
          <w:lang w:eastAsia="en-US"/>
        </w:rPr>
        <w:id w:val="20259000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F3082" w:rsidRDefault="001F3082">
          <w:pPr>
            <w:pStyle w:val="TOCHeading"/>
          </w:pPr>
          <w:r>
            <w:t>Contents</w:t>
          </w:r>
        </w:p>
        <w:p w:rsidR="001F3082" w:rsidRDefault="001F3082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58798" w:history="1">
            <w:r w:rsidRPr="002D79F4">
              <w:rPr>
                <w:rStyle w:val="Hyperlink"/>
                <w:noProof/>
                <w:lang w:val="en-GB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de-CH"/>
              </w:rPr>
              <w:tab/>
            </w:r>
            <w:r w:rsidRPr="002D79F4">
              <w:rPr>
                <w:rStyle w:val="Hyperlink"/>
                <w:noProof/>
                <w:lang w:val="en-GB"/>
              </w:rPr>
              <w:t>Calibration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_Toc11858798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799" w:history="1">
            <w:r w:rsidR="001F3082" w:rsidRPr="002D79F4">
              <w:rPr>
                <w:rStyle w:val="Hyperlink"/>
                <w:noProof/>
                <w:lang w:val="en-GB"/>
              </w:rPr>
              <w:t>1.1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Voltage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_Toc11858799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3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00" w:history="1">
            <w:r w:rsidR="001F3082" w:rsidRPr="002D79F4">
              <w:rPr>
                <w:rStyle w:val="Hyperlink"/>
                <w:noProof/>
                <w:lang w:val="en-GB"/>
              </w:rPr>
              <w:t>1.2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Current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_Toc11858800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5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de-CH"/>
            </w:rPr>
          </w:pPr>
          <w:hyperlink w:anchor="_Toc11858801" w:history="1">
            <w:r w:rsidR="001F3082" w:rsidRPr="002D79F4">
              <w:rPr>
                <w:rStyle w:val="Hyperlink"/>
                <w:noProof/>
                <w:lang w:val="en-GB"/>
              </w:rPr>
              <w:t>2</w:t>
            </w:r>
            <w:r w:rsidR="001F3082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Output Current vs. Output Voltage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_Toc11858801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6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02" w:history="1">
            <w:r w:rsidR="001F3082" w:rsidRPr="002D79F4">
              <w:rPr>
                <w:rStyle w:val="Hyperlink"/>
                <w:noProof/>
                <w:lang w:val="en-GB"/>
              </w:rPr>
              <w:t>2.1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Precision Supply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_Toc11858802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6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03" w:history="1">
            <w:r w:rsidR="001F3082" w:rsidRPr="002D79F4">
              <w:rPr>
                <w:rStyle w:val="Hyperlink"/>
                <w:noProof/>
                <w:lang w:val="en-GB"/>
              </w:rPr>
              <w:t>2.2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Variable Supply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_Toc11858803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7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04" w:history="1">
            <w:r w:rsidR="001F3082" w:rsidRPr="002D79F4">
              <w:rPr>
                <w:rStyle w:val="Hyperlink"/>
                <w:noProof/>
                <w:lang w:val="en-GB"/>
              </w:rPr>
              <w:t>2.3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Body Bias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_Toc11858804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8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de-CH"/>
            </w:rPr>
          </w:pPr>
          <w:hyperlink w:anchor="_Toc11858805" w:history="1">
            <w:r w:rsidR="001F3082" w:rsidRPr="002D79F4">
              <w:rPr>
                <w:rStyle w:val="Hyperlink"/>
                <w:noProof/>
                <w:lang w:val="en-GB"/>
              </w:rPr>
              <w:t>3</w:t>
            </w:r>
            <w:r w:rsidR="001F3082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Load Response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_Toc11858805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10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06" w:history="1">
            <w:r w:rsidR="001F3082" w:rsidRPr="002D79F4">
              <w:rPr>
                <w:rStyle w:val="Hyperlink"/>
                <w:noProof/>
                <w:lang w:val="en-GB"/>
              </w:rPr>
              <w:t>3.1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Precision Supply 1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_Toc11858806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10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07" w:history="1">
            <w:r w:rsidR="001F3082" w:rsidRPr="002D79F4">
              <w:rPr>
                <w:rStyle w:val="Hyperlink"/>
                <w:noProof/>
                <w:lang w:val="en-GB"/>
              </w:rPr>
              <w:t>3.2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Precision Supply 2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_Toc11858807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11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08" w:history="1">
            <w:r w:rsidR="001F3082" w:rsidRPr="002D79F4">
              <w:rPr>
                <w:rStyle w:val="Hyperlink"/>
                <w:noProof/>
                <w:lang w:val="en-GB"/>
              </w:rPr>
              <w:t>3.3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Variable Supply 1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_Toc11858808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13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09" w:history="1">
            <w:r w:rsidR="001F3082" w:rsidRPr="002D79F4">
              <w:rPr>
                <w:rStyle w:val="Hyperlink"/>
                <w:noProof/>
                <w:lang w:val="en-GB"/>
              </w:rPr>
              <w:t>3.4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Variable Supply 2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_Toc11858809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15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10" w:history="1">
            <w:r w:rsidR="001F3082" w:rsidRPr="002D79F4">
              <w:rPr>
                <w:rStyle w:val="Hyperlink"/>
                <w:noProof/>
                <w:lang w:val="en-GB"/>
              </w:rPr>
              <w:t>3.5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Variable Supply 3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_Toc11858810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17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de-CH"/>
            </w:rPr>
          </w:pPr>
          <w:hyperlink w:anchor="_Toc11858811" w:history="1">
            <w:r w:rsidR="001F3082" w:rsidRPr="002D79F4">
              <w:rPr>
                <w:rStyle w:val="Hyperlink"/>
                <w:noProof/>
                <w:lang w:val="en-GB"/>
              </w:rPr>
              <w:t>4</w:t>
            </w:r>
            <w:r w:rsidR="001F3082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Measurements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_Toc11858811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19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12" w:history="1">
            <w:r w:rsidR="001F3082" w:rsidRPr="002D79F4">
              <w:rPr>
                <w:rStyle w:val="Hyperlink"/>
                <w:noProof/>
                <w:lang w:val="en-GB"/>
              </w:rPr>
              <w:t>4.1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Voltage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_Toc11858812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19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13" w:history="1">
            <w:r w:rsidR="001F3082" w:rsidRPr="002D79F4">
              <w:rPr>
                <w:rStyle w:val="Hyperlink"/>
                <w:noProof/>
                <w:lang w:val="en-GB"/>
              </w:rPr>
              <w:t>4.1.1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VM 1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_Toc11858813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19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14" w:history="1">
            <w:r w:rsidR="001F3082" w:rsidRPr="002D79F4">
              <w:rPr>
                <w:rStyle w:val="Hyperlink"/>
                <w:noProof/>
                <w:lang w:val="en-GB"/>
              </w:rPr>
              <w:t>4.1.2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VM 2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_Toc11858814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20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15" w:history="1">
            <w:r w:rsidR="001F3082" w:rsidRPr="002D79F4">
              <w:rPr>
                <w:rStyle w:val="Hyperlink"/>
                <w:noProof/>
                <w:lang w:val="en-GB"/>
              </w:rPr>
              <w:t>4.2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Current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_Toc11858815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21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16" w:history="1">
            <w:r w:rsidR="001F3082" w:rsidRPr="002D79F4">
              <w:rPr>
                <w:rStyle w:val="Hyperlink"/>
                <w:noProof/>
                <w:lang w:val="en-GB"/>
              </w:rPr>
              <w:t>4.2.1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CM 3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_Toc11858816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21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Default="002E2585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1858817" w:history="1">
            <w:r w:rsidR="001F3082" w:rsidRPr="002D79F4">
              <w:rPr>
                <w:rStyle w:val="Hyperlink"/>
                <w:noProof/>
                <w:lang w:val="en-GB"/>
              </w:rPr>
              <w:t>4.2.2</w:t>
            </w:r>
            <w:r w:rsidR="001F30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1F3082" w:rsidRPr="002D79F4">
              <w:rPr>
                <w:rStyle w:val="Hyperlink"/>
                <w:noProof/>
                <w:lang w:val="en-GB"/>
              </w:rPr>
              <w:t>CM 4</w:t>
            </w:r>
            <w:r w:rsidR="001F3082">
              <w:rPr>
                <w:noProof/>
                <w:webHidden/>
              </w:rPr>
              <w:tab/>
            </w:r>
            <w:r w:rsidR="001F3082">
              <w:rPr>
                <w:noProof/>
                <w:webHidden/>
              </w:rPr>
              <w:fldChar w:fldCharType="begin"/>
            </w:r>
            <w:r w:rsidR="001F3082">
              <w:rPr>
                <w:noProof/>
                <w:webHidden/>
              </w:rPr>
              <w:instrText xml:space="preserve"> PAGEREF _Toc11858817 \h </w:instrText>
            </w:r>
            <w:r w:rsidR="001F3082">
              <w:rPr>
                <w:noProof/>
                <w:webHidden/>
              </w:rPr>
            </w:r>
            <w:r w:rsidR="001F3082">
              <w:rPr>
                <w:noProof/>
                <w:webHidden/>
              </w:rPr>
              <w:fldChar w:fldCharType="separate"/>
            </w:r>
            <w:r w:rsidR="00055BE9">
              <w:rPr>
                <w:noProof/>
                <w:webHidden/>
              </w:rPr>
              <w:t>22</w:t>
            </w:r>
            <w:r w:rsidR="001F3082">
              <w:rPr>
                <w:noProof/>
                <w:webHidden/>
              </w:rPr>
              <w:fldChar w:fldCharType="end"/>
            </w:r>
          </w:hyperlink>
        </w:p>
        <w:p w:rsidR="001F3082" w:rsidRPr="001F3082" w:rsidRDefault="001F3082" w:rsidP="001F3082">
          <w:r>
            <w:rPr>
              <w:b/>
              <w:bCs/>
              <w:noProof/>
            </w:rPr>
            <w:fldChar w:fldCharType="end"/>
          </w:r>
        </w:p>
      </w:sdtContent>
    </w:sdt>
    <w:p w:rsidR="001F3082" w:rsidRPr="004642D6" w:rsidRDefault="001F3082" w:rsidP="001F3082">
      <w:pPr>
        <w:pStyle w:val="Heading1"/>
        <w:rPr>
          <w:lang w:val="en-GB"/>
        </w:rPr>
      </w:pPr>
      <w:bookmarkStart w:id="1" w:name="_Toc11858798"/>
      <w:r w:rsidRPr="004642D6">
        <w:rPr>
          <w:lang w:val="en-GB"/>
        </w:rPr>
        <w:lastRenderedPageBreak/>
        <w:t>Calibration</w:t>
      </w:r>
      <w:bookmarkEnd w:id="1"/>
    </w:p>
    <w:p w:rsidR="001F3082" w:rsidRDefault="001F3082" w:rsidP="001F3082">
      <w:pPr>
        <w:pStyle w:val="Heading2"/>
        <w:rPr>
          <w:lang w:val="en-GB"/>
        </w:rPr>
      </w:pPr>
      <w:bookmarkStart w:id="2" w:name="_Toc11858799"/>
      <w:r>
        <w:rPr>
          <w:lang w:val="en-GB"/>
        </w:rPr>
        <w:t>Voltage</w:t>
      </w:r>
      <w:bookmarkEnd w:id="2"/>
    </w:p>
    <w:p w:rsidR="001F3082" w:rsidRPr="001F3082" w:rsidRDefault="001F3082" w:rsidP="001F3082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2F230FF9" wp14:editId="6F289769">
            <wp:extent cx="5665145" cy="4250881"/>
            <wp:effectExtent l="0" t="0" r="0" b="8255"/>
            <wp:docPr id="8" name="Picture 8" descr="C:\Users\gra19f2\Desktop\pulp-demonstrator\dokumentation\fertige Plots\Kalibrierung 5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ra19f2\Desktop\pulp-demonstrator\dokumentation\fertige Plots\Kalibrierung 5V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45" cy="425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Default="001F3082" w:rsidP="001F3082">
      <w:pPr>
        <w:rPr>
          <w:lang w:val="en-GB"/>
        </w:rPr>
      </w:pPr>
      <w:r w:rsidRPr="004642D6">
        <w:rPr>
          <w:noProof/>
          <w:lang w:eastAsia="de-CH"/>
        </w:rPr>
        <w:lastRenderedPageBreak/>
        <w:drawing>
          <wp:inline distT="0" distB="0" distL="0" distR="0" wp14:anchorId="03459870" wp14:editId="1FF5B12B">
            <wp:extent cx="5759450" cy="4321624"/>
            <wp:effectExtent l="0" t="0" r="0" b="3175"/>
            <wp:docPr id="16" name="Picture 16" descr="C:\Users\gra19f2\Desktop\pulp-demonstrator\dokumentation\fertige Plots\Kalibrierung 500m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ra19f2\Desktop\pulp-demonstrator\dokumentation\fertige Plots\Kalibrierung 500mV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Default="001F3082" w:rsidP="001F3082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2F9A861B" wp14:editId="56178F3A">
            <wp:extent cx="5759450" cy="4321372"/>
            <wp:effectExtent l="0" t="0" r="0" b="3175"/>
            <wp:docPr id="13" name="Picture 13" descr="C:\Users\gra19f2\Desktop\pulp-demonstrator\dokumentation\fertige Plots\Kalibrierung 50m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ra19f2\Desktop\pulp-demonstrator\dokumentation\fertige Plots\Kalibrierung 50mV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Default="001F3082" w:rsidP="001F3082">
      <w:pPr>
        <w:pStyle w:val="Heading2"/>
        <w:rPr>
          <w:lang w:val="en-GB"/>
        </w:rPr>
      </w:pPr>
      <w:bookmarkStart w:id="3" w:name="_Toc11858800"/>
      <w:r>
        <w:rPr>
          <w:lang w:val="en-GB"/>
        </w:rPr>
        <w:lastRenderedPageBreak/>
        <w:t>Current</w:t>
      </w:r>
      <w:bookmarkEnd w:id="3"/>
    </w:p>
    <w:p w:rsidR="001F3082" w:rsidRPr="001F3082" w:rsidRDefault="001F3082" w:rsidP="001F3082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60DE809B" wp14:editId="52F8A0A9">
            <wp:extent cx="5686410" cy="4266837"/>
            <wp:effectExtent l="0" t="0" r="0" b="635"/>
            <wp:docPr id="11" name="Picture 11" descr="C:\Users\gra19f2\Desktop\pulp-demonstrator\dokumentation\fertige Plots\Kalibrierung 50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ra19f2\Desktop\pulp-demonstrator\dokumentation\fertige Plots\Kalibrierung 50m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190" cy="427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Default="001F3082" w:rsidP="001F3082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273851E2" wp14:editId="36AA0074">
            <wp:extent cx="5441861" cy="4083338"/>
            <wp:effectExtent l="0" t="0" r="6985" b="0"/>
            <wp:docPr id="17" name="Picture 17" descr="C:\Users\gra19f2\Desktop\pulp-demonstrator\dokumentation\fertige Plots\Kalibrierung 500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ra19f2\Desktop\pulp-demonstrator\dokumentation\fertige Plots\Kalibrierung 500u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83" cy="408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Default="001F3082">
      <w:pPr>
        <w:spacing w:line="240" w:lineRule="auto"/>
        <w:jc w:val="left"/>
        <w:rPr>
          <w:lang w:val="en-GB"/>
        </w:rPr>
      </w:pPr>
      <w:r>
        <w:rPr>
          <w:lang w:val="en-GB"/>
        </w:rPr>
        <w:br w:type="page"/>
      </w:r>
    </w:p>
    <w:p w:rsidR="001F3082" w:rsidRDefault="001F3082" w:rsidP="001F3082">
      <w:pPr>
        <w:pStyle w:val="Heading1"/>
        <w:rPr>
          <w:lang w:val="en-GB"/>
        </w:rPr>
      </w:pPr>
      <w:bookmarkStart w:id="4" w:name="_Toc11858801"/>
      <w:r w:rsidRPr="004642D6">
        <w:rPr>
          <w:lang w:val="en-GB"/>
        </w:rPr>
        <w:lastRenderedPageBreak/>
        <w:t>Output Current</w:t>
      </w:r>
      <w:r>
        <w:rPr>
          <w:lang w:val="en-GB"/>
        </w:rPr>
        <w:t xml:space="preserve"> vs. Output Voltage</w:t>
      </w:r>
      <w:bookmarkEnd w:id="4"/>
    </w:p>
    <w:p w:rsidR="001F3082" w:rsidRDefault="001F3082" w:rsidP="001F3082">
      <w:pPr>
        <w:pStyle w:val="Heading2"/>
        <w:rPr>
          <w:lang w:val="en-GB"/>
        </w:rPr>
      </w:pPr>
      <w:bookmarkStart w:id="5" w:name="_Toc11858802"/>
      <w:r>
        <w:rPr>
          <w:lang w:val="en-GB"/>
        </w:rPr>
        <w:t>Precision Supply</w:t>
      </w:r>
      <w:bookmarkEnd w:id="5"/>
    </w:p>
    <w:p w:rsidR="001F3082" w:rsidRPr="001F3082" w:rsidRDefault="001F3082" w:rsidP="001F3082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46B3C3FE" wp14:editId="7972CADA">
            <wp:extent cx="5642038" cy="7357730"/>
            <wp:effectExtent l="0" t="0" r="0" b="0"/>
            <wp:docPr id="30" name="Picture 30" descr="C:\Users\gra19f2\AppData\Local\Microsoft\Windows\INetCache\Content.Word\precision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ra19f2\AppData\Local\Microsoft\Windows\INetCache\Content.Word\precisional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785" cy="736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Pr="004642D6" w:rsidRDefault="001F3082" w:rsidP="001F3082">
      <w:pPr>
        <w:pStyle w:val="Heading2"/>
        <w:rPr>
          <w:lang w:val="en-GB"/>
        </w:rPr>
      </w:pPr>
      <w:bookmarkStart w:id="6" w:name="_Toc11858803"/>
      <w:r>
        <w:rPr>
          <w:lang w:val="en-GB"/>
        </w:rPr>
        <w:lastRenderedPageBreak/>
        <w:t>Variable Supply</w:t>
      </w:r>
      <w:bookmarkEnd w:id="6"/>
    </w:p>
    <w:p w:rsidR="001F3082" w:rsidRPr="004642D6" w:rsidRDefault="001F3082" w:rsidP="001F3082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43DCF665" wp14:editId="0EE55B6F">
            <wp:extent cx="5752465" cy="4316730"/>
            <wp:effectExtent l="0" t="0" r="635" b="7620"/>
            <wp:docPr id="25" name="Picture 25" descr="C:\Users\gra19f2\AppData\Local\Microsoft\Windows\INetCache\Content.Word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ra19f2\AppData\Local\Microsoft\Windows\INetCache\Content.Word\untitle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Default="001F3082" w:rsidP="001F3082">
      <w:pPr>
        <w:pStyle w:val="Heading2"/>
        <w:rPr>
          <w:lang w:val="en-GB"/>
        </w:rPr>
      </w:pPr>
      <w:bookmarkStart w:id="7" w:name="_Toc11858804"/>
      <w:r>
        <w:rPr>
          <w:lang w:val="en-GB"/>
        </w:rPr>
        <w:lastRenderedPageBreak/>
        <w:t>Body Bias</w:t>
      </w:r>
      <w:bookmarkEnd w:id="7"/>
    </w:p>
    <w:p w:rsidR="001F3082" w:rsidRPr="001F3082" w:rsidRDefault="001F3082" w:rsidP="001F3082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0FF16388" wp14:editId="3A840058">
            <wp:extent cx="5752465" cy="4316730"/>
            <wp:effectExtent l="0" t="0" r="635" b="7620"/>
            <wp:docPr id="29" name="Picture 29" descr="C:\Users\gra19f2\AppData\Local\Microsoft\Windows\INetCache\Content.Word\posbodybi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ra19f2\AppData\Local\Microsoft\Windows\INetCache\Content.Word\posbodybia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Pr="004642D6" w:rsidRDefault="001F3082" w:rsidP="001F3082">
      <w:pPr>
        <w:rPr>
          <w:lang w:val="en-GB"/>
        </w:rPr>
      </w:pPr>
      <w:r w:rsidRPr="004642D6">
        <w:rPr>
          <w:noProof/>
          <w:lang w:eastAsia="de-CH"/>
        </w:rPr>
        <w:lastRenderedPageBreak/>
        <w:drawing>
          <wp:inline distT="0" distB="0" distL="0" distR="0" wp14:anchorId="750E02B0" wp14:editId="358A0828">
            <wp:extent cx="5752465" cy="4316730"/>
            <wp:effectExtent l="0" t="0" r="635" b="7620"/>
            <wp:docPr id="28" name="Picture 28" descr="C:\Users\gra19f2\AppData\Local\Microsoft\Windows\INetCache\Content.Word\negbodybi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ra19f2\AppData\Local\Microsoft\Windows\INetCache\Content.Word\negbodybia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Default="001F3082">
      <w:pPr>
        <w:spacing w:line="240" w:lineRule="auto"/>
        <w:jc w:val="left"/>
        <w:rPr>
          <w:lang w:val="en-GB"/>
        </w:rPr>
      </w:pPr>
      <w:r>
        <w:rPr>
          <w:lang w:val="en-GB"/>
        </w:rPr>
        <w:br w:type="page"/>
      </w:r>
    </w:p>
    <w:p w:rsidR="00967CD6" w:rsidRPr="004642D6" w:rsidRDefault="000E4D67" w:rsidP="000E4D67">
      <w:pPr>
        <w:pStyle w:val="Heading1"/>
        <w:rPr>
          <w:lang w:val="en-GB"/>
        </w:rPr>
      </w:pPr>
      <w:bookmarkStart w:id="8" w:name="_Toc11858805"/>
      <w:r w:rsidRPr="004642D6">
        <w:rPr>
          <w:lang w:val="en-GB"/>
        </w:rPr>
        <w:lastRenderedPageBreak/>
        <w:t>Load Response</w:t>
      </w:r>
      <w:bookmarkEnd w:id="8"/>
    </w:p>
    <w:p w:rsidR="000E4D67" w:rsidRPr="004642D6" w:rsidRDefault="008E5AFB" w:rsidP="000E4D67">
      <w:pPr>
        <w:pStyle w:val="Heading2"/>
        <w:rPr>
          <w:lang w:val="en-GB"/>
        </w:rPr>
      </w:pPr>
      <w:bookmarkStart w:id="9" w:name="_Toc11858806"/>
      <w:r w:rsidRPr="004642D6">
        <w:rPr>
          <w:lang w:val="en-GB"/>
        </w:rPr>
        <w:t>Precision Supply 1</w:t>
      </w:r>
      <w:bookmarkEnd w:id="9"/>
    </w:p>
    <w:p w:rsidR="008E5AFB" w:rsidRPr="004642D6" w:rsidRDefault="008E5AFB" w:rsidP="000E4D67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>
            <wp:extent cx="5741670" cy="3338830"/>
            <wp:effectExtent l="0" t="0" r="0" b="0"/>
            <wp:docPr id="63" name="Picture 5" descr="C:\Users\gra19f2\AppData\Local\Microsoft\Windows\INetCache\Content.Word\PrecisionSupply1risingedge05mA_4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ra19f2\AppData\Local\Microsoft\Windows\INetCache\Content.Word\PrecisionSupply1risingedge05mA_40m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AFB" w:rsidRPr="004642D6" w:rsidRDefault="000E4D67" w:rsidP="001F3082">
      <w:pPr>
        <w:jc w:val="center"/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>
            <wp:extent cx="5741670" cy="3338830"/>
            <wp:effectExtent l="0" t="0" r="0" b="0"/>
            <wp:docPr id="23" name="Picture 23" descr="C:\Users\gra19f2\AppData\Local\Microsoft\Windows\INetCache\Content.Word\PrecisionSupply1fallingedge05mA_4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gra19f2\AppData\Local\Microsoft\Windows\INetCache\Content.Word\PrecisionSupply1fallingedge05mA_40m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AFB" w:rsidRPr="004642D6" w:rsidRDefault="008E5AFB" w:rsidP="000E4D67">
      <w:pPr>
        <w:rPr>
          <w:lang w:val="en-GB"/>
        </w:rPr>
      </w:pPr>
      <w:r w:rsidRPr="004642D6">
        <w:rPr>
          <w:noProof/>
          <w:lang w:eastAsia="de-CH"/>
        </w:rPr>
        <w:lastRenderedPageBreak/>
        <w:drawing>
          <wp:inline distT="0" distB="0" distL="0" distR="0">
            <wp:extent cx="5741670" cy="3338830"/>
            <wp:effectExtent l="0" t="0" r="0" b="0"/>
            <wp:docPr id="62" name="Picture 6" descr="C:\Users\gra19f2\AppData\Local\Microsoft\Windows\INetCache\Content.Word\PrecisionSupply1risingedge10mA_4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ra19f2\AppData\Local\Microsoft\Windows\INetCache\Content.Word\PrecisionSupply1risingedge10mA_40m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AFB" w:rsidRPr="004642D6" w:rsidRDefault="008E5AFB" w:rsidP="008E5AFB">
      <w:pPr>
        <w:pStyle w:val="Heading2"/>
        <w:rPr>
          <w:lang w:val="en-GB"/>
        </w:rPr>
      </w:pPr>
      <w:bookmarkStart w:id="10" w:name="_Toc11858807"/>
      <w:r w:rsidRPr="004642D6">
        <w:rPr>
          <w:lang w:val="en-GB"/>
        </w:rPr>
        <w:t>Precision Supply 2</w:t>
      </w:r>
      <w:bookmarkEnd w:id="10"/>
    </w:p>
    <w:p w:rsidR="008E5AFB" w:rsidRPr="004642D6" w:rsidRDefault="008E5AFB" w:rsidP="000E4D67">
      <w:pPr>
        <w:rPr>
          <w:lang w:val="en-GB"/>
        </w:rPr>
      </w:pPr>
    </w:p>
    <w:p w:rsidR="008E5AFB" w:rsidRPr="004642D6" w:rsidRDefault="000E4D67" w:rsidP="000E4D67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>
            <wp:extent cx="5741670" cy="3338830"/>
            <wp:effectExtent l="0" t="0" r="0" b="0"/>
            <wp:docPr id="20" name="Picture 20" descr="C:\Users\gra19f2\AppData\Local\Microsoft\Windows\INetCache\Content.Word\PrecisionSupply2risingedge05mA_4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gra19f2\AppData\Local\Microsoft\Windows\INetCache\Content.Word\PrecisionSupply2risingedge05mA_40m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AFB" w:rsidRPr="004642D6" w:rsidRDefault="008E5AFB" w:rsidP="000E4D67">
      <w:pPr>
        <w:rPr>
          <w:lang w:val="en-GB"/>
        </w:rPr>
      </w:pPr>
      <w:r w:rsidRPr="004642D6">
        <w:rPr>
          <w:noProof/>
          <w:lang w:eastAsia="de-CH"/>
        </w:rPr>
        <w:lastRenderedPageBreak/>
        <w:drawing>
          <wp:inline distT="0" distB="0" distL="0" distR="0" wp14:anchorId="15FEB154" wp14:editId="66E5921E">
            <wp:extent cx="5741670" cy="3338830"/>
            <wp:effectExtent l="0" t="0" r="0" b="0"/>
            <wp:docPr id="19" name="Picture 19" descr="C:\Users\gra19f2\AppData\Local\Microsoft\Windows\INetCache\Content.Word\PrecisionSupply2fallingedge05mA_4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ra19f2\AppData\Local\Microsoft\Windows\INetCache\Content.Word\PrecisionSupply2fallingedge05mA_40m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AFB" w:rsidRPr="004642D6" w:rsidRDefault="000E4D67" w:rsidP="000E4D67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>
            <wp:extent cx="5741670" cy="3338830"/>
            <wp:effectExtent l="0" t="0" r="0" b="0"/>
            <wp:docPr id="22" name="Picture 22" descr="C:\Users\gra19f2\AppData\Local\Microsoft\Windows\INetCache\Content.Word\PrecisionSupply2risingedge10mA_4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gra19f2\AppData\Local\Microsoft\Windows\INetCache\Content.Word\PrecisionSupply2risingedge10mA_40m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AFB" w:rsidRPr="004642D6" w:rsidRDefault="008E5AFB" w:rsidP="008E5AFB">
      <w:pPr>
        <w:pStyle w:val="Heading2"/>
        <w:rPr>
          <w:lang w:val="en-GB"/>
        </w:rPr>
      </w:pPr>
      <w:bookmarkStart w:id="11" w:name="_Toc11858808"/>
      <w:r w:rsidRPr="004642D6">
        <w:rPr>
          <w:lang w:val="en-GB"/>
        </w:rPr>
        <w:lastRenderedPageBreak/>
        <w:t>Variable Supply 1</w:t>
      </w:r>
      <w:bookmarkEnd w:id="11"/>
    </w:p>
    <w:p w:rsidR="004642D6" w:rsidRPr="004642D6" w:rsidRDefault="004642D6" w:rsidP="004642D6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1AB637B4" wp14:editId="5B83BE6B">
            <wp:extent cx="5741670" cy="3338830"/>
            <wp:effectExtent l="0" t="0" r="0" b="0"/>
            <wp:docPr id="54" name="Picture 14" descr="C:\Users\gra19f2\AppData\Local\Microsoft\Windows\INetCache\Content.Word\VariableSupply1risingedge05mA_10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ra19f2\AppData\Local\Microsoft\Windows\INetCache\Content.Word\VariableSupply1risingedge05mA_100m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D6" w:rsidRPr="004642D6" w:rsidRDefault="004642D6" w:rsidP="004642D6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029C8118" wp14:editId="49112E5D">
            <wp:extent cx="5741670" cy="3338830"/>
            <wp:effectExtent l="0" t="0" r="0" b="0"/>
            <wp:docPr id="56" name="Picture 12" descr="C:\Users\gra19f2\AppData\Local\Microsoft\Windows\INetCache\Content.Word\VariableSupply1fallingedge05mA_10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ra19f2\AppData\Local\Microsoft\Windows\INetCache\Content.Word\VariableSupply1fallingedge05mA_100m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D6" w:rsidRPr="004642D6" w:rsidRDefault="004642D6" w:rsidP="004642D6">
      <w:pPr>
        <w:rPr>
          <w:lang w:val="en-GB"/>
        </w:rPr>
      </w:pPr>
      <w:r w:rsidRPr="004642D6">
        <w:rPr>
          <w:noProof/>
          <w:lang w:eastAsia="de-CH"/>
        </w:rPr>
        <w:lastRenderedPageBreak/>
        <w:drawing>
          <wp:inline distT="0" distB="0" distL="0" distR="0" wp14:anchorId="1F993FF9" wp14:editId="5537E702">
            <wp:extent cx="5741670" cy="3338830"/>
            <wp:effectExtent l="0" t="0" r="0" b="0"/>
            <wp:docPr id="53" name="Picture 15" descr="C:\Users\gra19f2\AppData\Local\Microsoft\Windows\INetCache\Content.Word\VariableSupply1risingedge10mA_7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ra19f2\AppData\Local\Microsoft\Windows\INetCache\Content.Word\VariableSupply1risingedge10mA_70m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D6" w:rsidRPr="004642D6" w:rsidRDefault="004642D6" w:rsidP="004642D6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5EEC2FDD" wp14:editId="25F5176A">
            <wp:extent cx="5741670" cy="3338830"/>
            <wp:effectExtent l="0" t="0" r="0" b="0"/>
            <wp:docPr id="55" name="Picture 13" descr="C:\Users\gra19f2\AppData\Local\Microsoft\Windows\INetCache\Content.Word\VariableSupply1fallingedge10mA_7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ra19f2\AppData\Local\Microsoft\Windows\INetCache\Content.Word\VariableSupply1fallingedge10mA_70m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D6" w:rsidRPr="004642D6" w:rsidRDefault="004642D6" w:rsidP="004642D6">
      <w:pPr>
        <w:rPr>
          <w:lang w:val="en-GB"/>
        </w:rPr>
      </w:pPr>
    </w:p>
    <w:p w:rsidR="008E5AFB" w:rsidRPr="004642D6" w:rsidRDefault="008E5AFB" w:rsidP="008E5AFB">
      <w:pPr>
        <w:pStyle w:val="Heading2"/>
        <w:rPr>
          <w:lang w:val="en-GB"/>
        </w:rPr>
      </w:pPr>
      <w:bookmarkStart w:id="12" w:name="_Toc11858809"/>
      <w:r w:rsidRPr="004642D6">
        <w:rPr>
          <w:lang w:val="en-GB"/>
        </w:rPr>
        <w:lastRenderedPageBreak/>
        <w:t>Variable Supply 2</w:t>
      </w:r>
      <w:bookmarkEnd w:id="12"/>
    </w:p>
    <w:p w:rsidR="004642D6" w:rsidRPr="004642D6" w:rsidRDefault="004642D6" w:rsidP="004642D6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586DC1EC" wp14:editId="05B55879">
            <wp:extent cx="5741670" cy="3338830"/>
            <wp:effectExtent l="0" t="0" r="0" b="0"/>
            <wp:docPr id="50" name="Picture 18" descr="C:\Users\gra19f2\AppData\Local\Microsoft\Windows\INetCache\Content.Word\VariableSupply2risingedge05mA_10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ra19f2\AppData\Local\Microsoft\Windows\INetCache\Content.Word\VariableSupply2risingedge05mA_100m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D6" w:rsidRPr="004642D6" w:rsidRDefault="004642D6" w:rsidP="004642D6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5A989A77" wp14:editId="2B6AAA5D">
            <wp:extent cx="5741670" cy="3338830"/>
            <wp:effectExtent l="0" t="0" r="0" b="0"/>
            <wp:docPr id="52" name="Picture 16" descr="C:\Users\gra19f2\AppData\Local\Microsoft\Windows\INetCache\Content.Word\VariableSupply2fallingedge05mA_10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ra19f2\AppData\Local\Microsoft\Windows\INetCache\Content.Word\VariableSupply2fallingedge05mA_100m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D6" w:rsidRPr="004642D6" w:rsidRDefault="004642D6" w:rsidP="004642D6">
      <w:pPr>
        <w:rPr>
          <w:lang w:val="en-GB"/>
        </w:rPr>
      </w:pPr>
      <w:r w:rsidRPr="004642D6">
        <w:rPr>
          <w:noProof/>
          <w:lang w:eastAsia="de-CH"/>
        </w:rPr>
        <w:lastRenderedPageBreak/>
        <w:drawing>
          <wp:inline distT="0" distB="0" distL="0" distR="0" wp14:anchorId="4A6FEE6B" wp14:editId="431A5C62">
            <wp:extent cx="5741670" cy="3338830"/>
            <wp:effectExtent l="0" t="0" r="0" b="0"/>
            <wp:docPr id="61" name="Picture 7" descr="C:\Users\gra19f2\AppData\Local\Microsoft\Windows\INetCache\Content.Word\VariableSupply2risingedge10mA_7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ra19f2\AppData\Local\Microsoft\Windows\INetCache\Content.Word\VariableSupply2risingedge10mA_70m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D6" w:rsidRPr="004642D6" w:rsidRDefault="004642D6" w:rsidP="004642D6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4FF71FFE" wp14:editId="56932BEA">
            <wp:extent cx="5741670" cy="3338830"/>
            <wp:effectExtent l="0" t="0" r="0" b="0"/>
            <wp:docPr id="51" name="Picture 17" descr="C:\Users\gra19f2\AppData\Local\Microsoft\Windows\INetCache\Content.Word\VariableSupply2fallingedge10mA_7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ra19f2\AppData\Local\Microsoft\Windows\INetCache\Content.Word\VariableSupply2fallingedge10mA_70mA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D6" w:rsidRPr="004642D6" w:rsidRDefault="004642D6" w:rsidP="004642D6">
      <w:pPr>
        <w:rPr>
          <w:lang w:val="en-GB"/>
        </w:rPr>
      </w:pPr>
    </w:p>
    <w:p w:rsidR="008E5AFB" w:rsidRPr="004642D6" w:rsidRDefault="008E5AFB" w:rsidP="008E5AFB">
      <w:pPr>
        <w:pStyle w:val="Heading2"/>
        <w:rPr>
          <w:lang w:val="en-GB"/>
        </w:rPr>
      </w:pPr>
      <w:bookmarkStart w:id="13" w:name="_Toc11858810"/>
      <w:r w:rsidRPr="004642D6">
        <w:rPr>
          <w:lang w:val="en-GB"/>
        </w:rPr>
        <w:lastRenderedPageBreak/>
        <w:t>Variable Supply 3</w:t>
      </w:r>
      <w:bookmarkEnd w:id="13"/>
    </w:p>
    <w:p w:rsidR="004642D6" w:rsidRPr="004642D6" w:rsidRDefault="004642D6" w:rsidP="004642D6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3AF8C679" wp14:editId="74E2D82F">
            <wp:extent cx="5741670" cy="3338830"/>
            <wp:effectExtent l="0" t="0" r="0" b="0"/>
            <wp:docPr id="58" name="Picture 10" descr="C:\Users\gra19f2\AppData\Local\Microsoft\Windows\INetCache\Content.Word\VariableSupply3risingedge05mA_10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ra19f2\AppData\Local\Microsoft\Windows\INetCache\Content.Word\VariableSupply3risingedge05mA_100m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D6" w:rsidRPr="004642D6" w:rsidRDefault="008E5AFB" w:rsidP="000E4D67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>
            <wp:extent cx="5741670" cy="3338830"/>
            <wp:effectExtent l="0" t="0" r="0" b="0"/>
            <wp:docPr id="60" name="Picture 8" descr="C:\Users\gra19f2\AppData\Local\Microsoft\Windows\INetCache\Content.Word\VariableSupply3fallingedge05mA_10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ra19f2\AppData\Local\Microsoft\Windows\INetCache\Content.Word\VariableSupply3fallingedge05mA_100m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D6" w:rsidRPr="004642D6" w:rsidRDefault="004642D6" w:rsidP="000E4D67">
      <w:pPr>
        <w:rPr>
          <w:lang w:val="en-GB"/>
        </w:rPr>
      </w:pPr>
      <w:r w:rsidRPr="004642D6">
        <w:rPr>
          <w:noProof/>
          <w:lang w:eastAsia="de-CH"/>
        </w:rPr>
        <w:lastRenderedPageBreak/>
        <w:drawing>
          <wp:inline distT="0" distB="0" distL="0" distR="0" wp14:anchorId="61740503" wp14:editId="3AF13EE6">
            <wp:extent cx="5741670" cy="3338830"/>
            <wp:effectExtent l="0" t="0" r="0" b="0"/>
            <wp:docPr id="57" name="Picture 11" descr="C:\Users\gra19f2\AppData\Local\Microsoft\Windows\INetCache\Content.Word\VariableSupply3risingedge10mA_7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ra19f2\AppData\Local\Microsoft\Windows\INetCache\Content.Word\VariableSupply3risingedge10mA_70m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D6" w:rsidRPr="004642D6" w:rsidRDefault="008E5AFB" w:rsidP="000E4D67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>
            <wp:extent cx="5741670" cy="3338830"/>
            <wp:effectExtent l="0" t="0" r="0" b="0"/>
            <wp:docPr id="59" name="Picture 9" descr="C:\Users\gra19f2\AppData\Local\Microsoft\Windows\INetCache\Content.Word\VariableSupply3fallingedge10mA_70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a19f2\AppData\Local\Microsoft\Windows\INetCache\Content.Word\VariableSupply3fallingedge10mA_70m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Default="001F3082">
      <w:pPr>
        <w:spacing w:line="240" w:lineRule="auto"/>
        <w:jc w:val="left"/>
        <w:rPr>
          <w:lang w:val="en-GB"/>
        </w:rPr>
      </w:pPr>
      <w:r>
        <w:rPr>
          <w:lang w:val="en-GB"/>
        </w:rPr>
        <w:br w:type="page"/>
      </w:r>
    </w:p>
    <w:p w:rsidR="000E4D67" w:rsidRDefault="001F3082" w:rsidP="000E4D67">
      <w:pPr>
        <w:pStyle w:val="Heading1"/>
        <w:rPr>
          <w:lang w:val="en-GB"/>
        </w:rPr>
      </w:pPr>
      <w:bookmarkStart w:id="14" w:name="_Toc11858811"/>
      <w:r>
        <w:rPr>
          <w:lang w:val="en-GB"/>
        </w:rPr>
        <w:lastRenderedPageBreak/>
        <w:t>Measurements</w:t>
      </w:r>
      <w:bookmarkEnd w:id="14"/>
    </w:p>
    <w:p w:rsidR="001F3082" w:rsidRDefault="001F3082" w:rsidP="001F3082">
      <w:pPr>
        <w:pStyle w:val="Heading2"/>
        <w:rPr>
          <w:lang w:val="en-GB"/>
        </w:rPr>
      </w:pPr>
      <w:bookmarkStart w:id="15" w:name="_Toc11858812"/>
      <w:r>
        <w:rPr>
          <w:lang w:val="en-GB"/>
        </w:rPr>
        <w:t>Voltage</w:t>
      </w:r>
      <w:bookmarkEnd w:id="15"/>
    </w:p>
    <w:p w:rsidR="001F3082" w:rsidRPr="001F3082" w:rsidRDefault="001F3082" w:rsidP="001F3082">
      <w:pPr>
        <w:pStyle w:val="Heading3"/>
        <w:rPr>
          <w:lang w:val="en-GB"/>
        </w:rPr>
      </w:pPr>
      <w:bookmarkStart w:id="16" w:name="_Toc11858813"/>
      <w:r>
        <w:rPr>
          <w:lang w:val="en-GB"/>
        </w:rPr>
        <w:t>VM 1</w:t>
      </w:r>
      <w:bookmarkEnd w:id="16"/>
    </w:p>
    <w:p w:rsidR="001F3082" w:rsidRPr="001F3082" w:rsidRDefault="001F3082" w:rsidP="001F3082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29974AC7" wp14:editId="2C1C84EB">
            <wp:extent cx="5741670" cy="3338830"/>
            <wp:effectExtent l="0" t="0" r="0" b="0"/>
            <wp:docPr id="38" name="Picture 38" descr="C:\Users\gra19f2\AppData\Local\Microsoft\Windows\INetCache\Content.Word\voltagemeasurement11V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gra19f2\AppData\Local\Microsoft\Windows\INetCache\Content.Word\voltagemeasurement11Vrang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Default="008E5AFB" w:rsidP="000E4D67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>
            <wp:extent cx="5741670" cy="3338830"/>
            <wp:effectExtent l="0" t="0" r="0" b="0"/>
            <wp:docPr id="36" name="Picture 36" descr="C:\Users\gra19f2\AppData\Local\Microsoft\Windows\INetCache\Content.Word\voltagemeasurement1500mV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ra19f2\AppData\Local\Microsoft\Windows\INetCache\Content.Word\voltagemeasurement1500mVrang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Default="001F3082" w:rsidP="000E4D67">
      <w:pPr>
        <w:rPr>
          <w:lang w:val="en-GB"/>
        </w:rPr>
      </w:pPr>
    </w:p>
    <w:p w:rsidR="001F3082" w:rsidRDefault="001F3082" w:rsidP="001F3082">
      <w:pPr>
        <w:pStyle w:val="Heading3"/>
        <w:rPr>
          <w:lang w:val="en-GB"/>
        </w:rPr>
      </w:pPr>
      <w:bookmarkStart w:id="17" w:name="_Toc11858814"/>
      <w:r>
        <w:rPr>
          <w:lang w:val="en-GB"/>
        </w:rPr>
        <w:lastRenderedPageBreak/>
        <w:t>VM 2</w:t>
      </w:r>
      <w:bookmarkEnd w:id="17"/>
    </w:p>
    <w:p w:rsidR="001F3082" w:rsidRDefault="001F3082" w:rsidP="000E4D67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08D3BAB7" wp14:editId="3DAEA272">
            <wp:extent cx="5741670" cy="3338830"/>
            <wp:effectExtent l="0" t="0" r="0" b="0"/>
            <wp:docPr id="39" name="Picture 39" descr="C:\Users\gra19f2\AppData\Local\Microsoft\Windows\INetCache\Content.Word\voltagemeasurement21V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gra19f2\AppData\Local\Microsoft\Windows\INetCache\Content.Word\voltagemeasurement21Vrang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Default="008E5AFB" w:rsidP="000E4D67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>
            <wp:extent cx="5741670" cy="3338830"/>
            <wp:effectExtent l="0" t="0" r="0" b="0"/>
            <wp:docPr id="37" name="Picture 37" descr="C:\Users\gra19f2\AppData\Local\Microsoft\Windows\INetCache\Content.Word\voltagemeasurement2500mV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ra19f2\AppData\Local\Microsoft\Windows\INetCache\Content.Word\voltagemeasurement2500mVrange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67" w:rsidRPr="004642D6" w:rsidRDefault="000E4D67" w:rsidP="000E4D67">
      <w:pPr>
        <w:rPr>
          <w:lang w:val="en-GB"/>
        </w:rPr>
      </w:pPr>
    </w:p>
    <w:p w:rsidR="001F3082" w:rsidRDefault="000E4D67" w:rsidP="001F3082">
      <w:pPr>
        <w:pStyle w:val="Heading2"/>
        <w:rPr>
          <w:lang w:val="en-GB"/>
        </w:rPr>
      </w:pPr>
      <w:bookmarkStart w:id="18" w:name="_Toc11858815"/>
      <w:r w:rsidRPr="004642D6">
        <w:rPr>
          <w:lang w:val="en-GB"/>
        </w:rPr>
        <w:lastRenderedPageBreak/>
        <w:t>Current</w:t>
      </w:r>
      <w:bookmarkEnd w:id="18"/>
    </w:p>
    <w:p w:rsidR="001F3082" w:rsidRDefault="001F3082" w:rsidP="001F3082">
      <w:pPr>
        <w:pStyle w:val="Heading3"/>
        <w:rPr>
          <w:lang w:val="en-GB"/>
        </w:rPr>
      </w:pPr>
      <w:bookmarkStart w:id="19" w:name="_Toc11858816"/>
      <w:r>
        <w:rPr>
          <w:lang w:val="en-GB"/>
        </w:rPr>
        <w:t>CM 3</w:t>
      </w:r>
      <w:bookmarkEnd w:id="19"/>
    </w:p>
    <w:p w:rsidR="001F3082" w:rsidRPr="001F3082" w:rsidRDefault="001F3082" w:rsidP="001F3082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35C417DA" wp14:editId="3ED3C7C2">
            <wp:extent cx="5741670" cy="3338830"/>
            <wp:effectExtent l="0" t="0" r="0" b="0"/>
            <wp:docPr id="45" name="Picture 45" descr="C:\Users\gra19f2\AppData\Local\Microsoft\Windows\INetCache\Content.Word\currentmeasurement3-50mA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gra19f2\AppData\Local\Microsoft\Windows\INetCache\Content.Word\currentmeasurement3-50mArang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Default="008E5AFB" w:rsidP="001F3082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>
            <wp:extent cx="5741670" cy="3338830"/>
            <wp:effectExtent l="0" t="0" r="0" b="0"/>
            <wp:docPr id="43" name="Picture 43" descr="C:\Users\gra19f2\AppData\Local\Microsoft\Windows\INetCache\Content.Word\currentmeasurement3500uA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gra19f2\AppData\Local\Microsoft\Windows\INetCache\Content.Word\currentmeasurement3500uArang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082" w:rsidRDefault="001F3082" w:rsidP="001F3082">
      <w:pPr>
        <w:pStyle w:val="Heading3"/>
        <w:rPr>
          <w:lang w:val="en-GB"/>
        </w:rPr>
      </w:pPr>
      <w:bookmarkStart w:id="20" w:name="_Toc11858817"/>
      <w:r>
        <w:rPr>
          <w:lang w:val="en-GB"/>
        </w:rPr>
        <w:lastRenderedPageBreak/>
        <w:t>CM 4</w:t>
      </w:r>
      <w:bookmarkEnd w:id="20"/>
    </w:p>
    <w:p w:rsidR="001F3082" w:rsidRDefault="001F3082" w:rsidP="001F3082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 wp14:anchorId="38B86D9B" wp14:editId="1651A535">
            <wp:extent cx="5741670" cy="3338830"/>
            <wp:effectExtent l="0" t="0" r="0" b="0"/>
            <wp:docPr id="42" name="Picture 42" descr="C:\Users\gra19f2\AppData\Local\Microsoft\Windows\INetCache\Content.Word\currentmeasurement450mA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gra19f2\AppData\Local\Microsoft\Windows\INetCache\Content.Word\currentmeasurement450mArang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67" w:rsidRPr="001F3082" w:rsidRDefault="008E5AFB" w:rsidP="001F3082">
      <w:pPr>
        <w:rPr>
          <w:lang w:val="en-GB"/>
        </w:rPr>
      </w:pPr>
      <w:r w:rsidRPr="004642D6">
        <w:rPr>
          <w:noProof/>
          <w:lang w:eastAsia="de-CH"/>
        </w:rPr>
        <w:drawing>
          <wp:inline distT="0" distB="0" distL="0" distR="0">
            <wp:extent cx="5741670" cy="3338830"/>
            <wp:effectExtent l="0" t="0" r="0" b="0"/>
            <wp:docPr id="44" name="Picture 44" descr="C:\Users\gra19f2\AppData\Local\Microsoft\Windows\INetCache\Content.Word\currentmeasurement4500uA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gra19f2\AppData\Local\Microsoft\Windows\INetCache\Content.Word\currentmeasurement4500uArang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4D67" w:rsidRPr="001F3082" w:rsidSect="00CC37CA">
      <w:footerReference w:type="default" r:id="rId43"/>
      <w:headerReference w:type="first" r:id="rId44"/>
      <w:pgSz w:w="11906" w:h="16838" w:code="9"/>
      <w:pgMar w:top="1758" w:right="1418" w:bottom="851" w:left="1418" w:header="567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2585" w:rsidRDefault="002E2585" w:rsidP="00EF6CBC">
      <w:r>
        <w:separator/>
      </w:r>
    </w:p>
  </w:endnote>
  <w:endnote w:type="continuationSeparator" w:id="0">
    <w:p w:rsidR="002E2585" w:rsidRDefault="002E2585" w:rsidP="00EF6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4B4D" w:rsidRPr="00C04B4D" w:rsidRDefault="00C04B4D" w:rsidP="00C04B4D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37781D">
      <w:rPr>
        <w:noProof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2585" w:rsidRDefault="002E2585" w:rsidP="0035085F">
      <w:pPr>
        <w:pStyle w:val="FootnoteText"/>
        <w:spacing w:before="60"/>
      </w:pPr>
    </w:p>
  </w:footnote>
  <w:footnote w:type="continuationSeparator" w:id="0">
    <w:p w:rsidR="002E2585" w:rsidRDefault="002E2585" w:rsidP="00EF6CBC">
      <w:r>
        <w:continuationSeparator/>
      </w:r>
    </w:p>
  </w:footnote>
  <w:footnote w:type="continuationNotice" w:id="1">
    <w:p w:rsidR="002E2585" w:rsidRPr="003C68E6" w:rsidRDefault="002E2585" w:rsidP="003C68E6">
      <w:pPr>
        <w:pStyle w:val="Footer"/>
        <w:jc w:val="both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6CBC" w:rsidRDefault="00CC37CA">
    <w:pPr>
      <w:pStyle w:val="Header"/>
    </w:pPr>
    <w:r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17EEE94" wp14:editId="5D939C19">
              <wp:simplePos x="0" y="0"/>
              <wp:positionH relativeFrom="page">
                <wp:posOffset>579755</wp:posOffset>
              </wp:positionH>
              <wp:positionV relativeFrom="page">
                <wp:posOffset>1119505</wp:posOffset>
              </wp:positionV>
              <wp:extent cx="6404400" cy="4240800"/>
              <wp:effectExtent l="0" t="0" r="0" b="7620"/>
              <wp:wrapNone/>
              <wp:docPr id="15" name="Rechteck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4400" cy="4240800"/>
                      </a:xfrm>
                      <a:prstGeom prst="rect">
                        <a:avLst/>
                      </a:prstGeom>
                      <a:solidFill>
                        <a:srgbClr val="9560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9E78B1" id="Rechteck 15" o:spid="_x0000_s1026" style="position:absolute;margin-left:45.65pt;margin-top:88.15pt;width:504.3pt;height:333.9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" fillcolor="#956013" stroked="f" strokeweight="2pt">
              <w10:wrap anchorx="page" anchory="page"/>
            </v:rect>
          </w:pict>
        </mc:Fallback>
      </mc:AlternateContent>
    </w:r>
    <w:r w:rsidR="00185806">
      <w:rPr>
        <w:noProof/>
        <w:lang w:eastAsia="de-CH"/>
      </w:rPr>
      <w:drawing>
        <wp:anchor distT="0" distB="0" distL="114300" distR="114300" simplePos="0" relativeHeight="251660288" behindDoc="0" locked="1" layoutInCell="1" allowOverlap="1" wp14:anchorId="7670E121" wp14:editId="63799590">
          <wp:simplePos x="0" y="0"/>
          <wp:positionH relativeFrom="page">
            <wp:posOffset>540385</wp:posOffset>
          </wp:positionH>
          <wp:positionV relativeFrom="page">
            <wp:posOffset>504190</wp:posOffset>
          </wp:positionV>
          <wp:extent cx="1857600" cy="360000"/>
          <wp:effectExtent l="0" t="0" r="0" b="2540"/>
          <wp:wrapNone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7600" cy="3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F6CBC"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A6BA8C7" wp14:editId="1F36B09D">
              <wp:simplePos x="0" y="0"/>
              <wp:positionH relativeFrom="page">
                <wp:posOffset>252095</wp:posOffset>
              </wp:positionH>
              <wp:positionV relativeFrom="page">
                <wp:posOffset>252095</wp:posOffset>
              </wp:positionV>
              <wp:extent cx="7056000" cy="1116000"/>
              <wp:effectExtent l="0" t="0" r="0" b="8255"/>
              <wp:wrapNone/>
              <wp:docPr id="2" name="Rechteck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56000" cy="11160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F4E472" id="Rechteck 2" o:spid="_x0000_s1026" style="position:absolute;margin-left:19.85pt;margin-top:19.85pt;width:555.6pt;height:87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" fillcolor="#1f407a [3204]" strok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B3C7DF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C603C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6884F4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39E97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C525D9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150F99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0716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07236A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3A7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04E97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3267F1"/>
    <w:multiLevelType w:val="multilevel"/>
    <w:tmpl w:val="08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93D6045"/>
    <w:multiLevelType w:val="multilevel"/>
    <w:tmpl w:val="EB3AA284"/>
    <w:numStyleLink w:val="Listeberschriften"/>
  </w:abstractNum>
  <w:abstractNum w:abstractNumId="12" w15:restartNumberingAfterBreak="0">
    <w:nsid w:val="358F7DC5"/>
    <w:multiLevelType w:val="multilevel"/>
    <w:tmpl w:val="182A59F4"/>
    <w:numStyleLink w:val="ListeAufzhlungen"/>
  </w:abstractNum>
  <w:abstractNum w:abstractNumId="13" w15:restartNumberingAfterBreak="0">
    <w:nsid w:val="3592526D"/>
    <w:multiLevelType w:val="multilevel"/>
    <w:tmpl w:val="182A59F4"/>
    <w:styleLink w:val="ListeAufzhlungen"/>
    <w:lvl w:ilvl="0">
      <w:start w:val="1"/>
      <w:numFmt w:val="bullet"/>
      <w:pStyle w:val="Aufzhlung"/>
      <w:lvlText w:val="–"/>
      <w:lvlJc w:val="left"/>
      <w:pPr>
        <w:ind w:left="567" w:hanging="567"/>
      </w:pPr>
      <w:rPr>
        <w:rFonts w:ascii="Arial" w:hAnsi="Arial" w:hint="default"/>
        <w:color w:val="auto"/>
      </w:rPr>
    </w:lvl>
    <w:lvl w:ilvl="1">
      <w:start w:val="1"/>
      <w:numFmt w:val="bullet"/>
      <w:lvlText w:val="–"/>
      <w:lvlJc w:val="left"/>
      <w:pPr>
        <w:ind w:left="567" w:hanging="567"/>
      </w:pPr>
      <w:rPr>
        <w:rFonts w:ascii="Arial" w:hAnsi="Arial" w:hint="default"/>
        <w:color w:val="auto"/>
      </w:rPr>
    </w:lvl>
    <w:lvl w:ilvl="2">
      <w:start w:val="1"/>
      <w:numFmt w:val="bullet"/>
      <w:lvlText w:val="–"/>
      <w:lvlJc w:val="left"/>
      <w:pPr>
        <w:ind w:left="567" w:hanging="567"/>
      </w:pPr>
      <w:rPr>
        <w:rFonts w:ascii="Arial" w:hAnsi="Arial" w:hint="default"/>
        <w:color w:val="auto"/>
      </w:rPr>
    </w:lvl>
    <w:lvl w:ilvl="3">
      <w:start w:val="1"/>
      <w:numFmt w:val="bullet"/>
      <w:lvlText w:val="–"/>
      <w:lvlJc w:val="left"/>
      <w:pPr>
        <w:ind w:left="567" w:hanging="567"/>
      </w:pPr>
      <w:rPr>
        <w:rFonts w:ascii="Arial" w:hAnsi="Arial" w:hint="default"/>
        <w:color w:val="auto"/>
      </w:rPr>
    </w:lvl>
    <w:lvl w:ilvl="4">
      <w:start w:val="1"/>
      <w:numFmt w:val="bullet"/>
      <w:lvlText w:val="–"/>
      <w:lvlJc w:val="left"/>
      <w:pPr>
        <w:ind w:left="567" w:hanging="567"/>
      </w:pPr>
      <w:rPr>
        <w:rFonts w:ascii="Arial" w:hAnsi="Arial" w:hint="default"/>
        <w:color w:val="auto"/>
      </w:rPr>
    </w:lvl>
    <w:lvl w:ilvl="5">
      <w:start w:val="1"/>
      <w:numFmt w:val="bullet"/>
      <w:lvlText w:val="–"/>
      <w:lvlJc w:val="left"/>
      <w:pPr>
        <w:ind w:left="567" w:hanging="567"/>
      </w:pPr>
      <w:rPr>
        <w:rFonts w:ascii="Arial" w:hAnsi="Arial" w:hint="default"/>
        <w:color w:val="auto"/>
      </w:rPr>
    </w:lvl>
    <w:lvl w:ilvl="6">
      <w:start w:val="1"/>
      <w:numFmt w:val="bullet"/>
      <w:lvlText w:val="–"/>
      <w:lvlJc w:val="left"/>
      <w:pPr>
        <w:ind w:left="567" w:hanging="567"/>
      </w:pPr>
      <w:rPr>
        <w:rFonts w:ascii="Arial" w:hAnsi="Arial" w:hint="default"/>
        <w:color w:val="auto"/>
      </w:rPr>
    </w:lvl>
    <w:lvl w:ilvl="7">
      <w:start w:val="1"/>
      <w:numFmt w:val="bullet"/>
      <w:lvlText w:val="–"/>
      <w:lvlJc w:val="left"/>
      <w:pPr>
        <w:ind w:left="567" w:hanging="567"/>
      </w:pPr>
      <w:rPr>
        <w:rFonts w:ascii="Arial" w:hAnsi="Arial" w:hint="default"/>
        <w:color w:val="auto"/>
      </w:rPr>
    </w:lvl>
    <w:lvl w:ilvl="8">
      <w:start w:val="1"/>
      <w:numFmt w:val="bullet"/>
      <w:lvlText w:val="–"/>
      <w:lvlJc w:val="left"/>
      <w:pPr>
        <w:ind w:left="567" w:hanging="567"/>
      </w:pPr>
      <w:rPr>
        <w:rFonts w:ascii="Arial" w:hAnsi="Arial" w:hint="default"/>
        <w:color w:val="auto"/>
      </w:rPr>
    </w:lvl>
  </w:abstractNum>
  <w:abstractNum w:abstractNumId="14" w15:restartNumberingAfterBreak="0">
    <w:nsid w:val="3CFF533B"/>
    <w:multiLevelType w:val="multilevel"/>
    <w:tmpl w:val="182A59F4"/>
    <w:numStyleLink w:val="ListeAufzhlungen"/>
  </w:abstractNum>
  <w:abstractNum w:abstractNumId="15" w15:restartNumberingAfterBreak="0">
    <w:nsid w:val="41AE76F8"/>
    <w:multiLevelType w:val="multilevel"/>
    <w:tmpl w:val="EB3AA284"/>
    <w:numStyleLink w:val="Listeberschriften"/>
  </w:abstractNum>
  <w:abstractNum w:abstractNumId="16" w15:restartNumberingAfterBreak="0">
    <w:nsid w:val="5A1347CA"/>
    <w:multiLevelType w:val="multilevel"/>
    <w:tmpl w:val="965CD478"/>
    <w:styleLink w:val="ListeNummerierungen"/>
    <w:lvl w:ilvl="0">
      <w:start w:val="1"/>
      <w:numFmt w:val="decimal"/>
      <w:pStyle w:val="Nummerierung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17" w15:restartNumberingAfterBreak="0">
    <w:nsid w:val="717C6DCF"/>
    <w:multiLevelType w:val="multilevel"/>
    <w:tmpl w:val="EB3AA284"/>
    <w:styleLink w:val="Listeberschriften"/>
    <w:lvl w:ilvl="0">
      <w:start w:val="1"/>
      <w:numFmt w:val="decimal"/>
      <w:pStyle w:val="Heading1"/>
      <w:lvlText w:val="%1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15"/>
  </w:num>
  <w:num w:numId="13">
    <w:abstractNumId w:val="11"/>
  </w:num>
  <w:num w:numId="14">
    <w:abstractNumId w:val="13"/>
  </w:num>
  <w:num w:numId="15">
    <w:abstractNumId w:val="14"/>
  </w:num>
  <w:num w:numId="16">
    <w:abstractNumId w:val="12"/>
  </w:num>
  <w:num w:numId="17">
    <w:abstractNumId w:val="10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hyphenationZone w:val="425"/>
  <w:drawingGridHorizontalSpacing w:val="113"/>
  <w:drawingGridVerticalSpacing w:val="11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D67"/>
    <w:rsid w:val="000230DA"/>
    <w:rsid w:val="00027AB7"/>
    <w:rsid w:val="0005499A"/>
    <w:rsid w:val="00055BE9"/>
    <w:rsid w:val="00084B6C"/>
    <w:rsid w:val="000A5334"/>
    <w:rsid w:val="000B2C1C"/>
    <w:rsid w:val="000E4D67"/>
    <w:rsid w:val="000E4DDD"/>
    <w:rsid w:val="00145FC9"/>
    <w:rsid w:val="00156C27"/>
    <w:rsid w:val="00170D9E"/>
    <w:rsid w:val="00175857"/>
    <w:rsid w:val="00185806"/>
    <w:rsid w:val="001F3082"/>
    <w:rsid w:val="0020475F"/>
    <w:rsid w:val="002502B0"/>
    <w:rsid w:val="00283D9A"/>
    <w:rsid w:val="00293027"/>
    <w:rsid w:val="002C13C7"/>
    <w:rsid w:val="002E2585"/>
    <w:rsid w:val="002E6D6F"/>
    <w:rsid w:val="00314D27"/>
    <w:rsid w:val="00334526"/>
    <w:rsid w:val="0035085F"/>
    <w:rsid w:val="0037781D"/>
    <w:rsid w:val="003838FC"/>
    <w:rsid w:val="003B213A"/>
    <w:rsid w:val="003B66F4"/>
    <w:rsid w:val="003C68E6"/>
    <w:rsid w:val="003E14BF"/>
    <w:rsid w:val="00406B68"/>
    <w:rsid w:val="00411685"/>
    <w:rsid w:val="004202F9"/>
    <w:rsid w:val="00420C74"/>
    <w:rsid w:val="004642D6"/>
    <w:rsid w:val="004C0DE2"/>
    <w:rsid w:val="004D2670"/>
    <w:rsid w:val="004D7D20"/>
    <w:rsid w:val="00541B2A"/>
    <w:rsid w:val="005522C4"/>
    <w:rsid w:val="00552732"/>
    <w:rsid w:val="00552C14"/>
    <w:rsid w:val="005B1B9D"/>
    <w:rsid w:val="005E621F"/>
    <w:rsid w:val="005F2EF0"/>
    <w:rsid w:val="00601E2A"/>
    <w:rsid w:val="00642C2E"/>
    <w:rsid w:val="006542BD"/>
    <w:rsid w:val="00683E23"/>
    <w:rsid w:val="00693B74"/>
    <w:rsid w:val="0069632F"/>
    <w:rsid w:val="006C20A3"/>
    <w:rsid w:val="006C7971"/>
    <w:rsid w:val="006D0FBE"/>
    <w:rsid w:val="0070083F"/>
    <w:rsid w:val="0070538F"/>
    <w:rsid w:val="007157D2"/>
    <w:rsid w:val="00726B0F"/>
    <w:rsid w:val="00730449"/>
    <w:rsid w:val="00761683"/>
    <w:rsid w:val="007717A1"/>
    <w:rsid w:val="0079342A"/>
    <w:rsid w:val="007B4AC6"/>
    <w:rsid w:val="007C1656"/>
    <w:rsid w:val="007D6F67"/>
    <w:rsid w:val="007E6C7D"/>
    <w:rsid w:val="008565D8"/>
    <w:rsid w:val="008762DE"/>
    <w:rsid w:val="008C0E87"/>
    <w:rsid w:val="008D3A9F"/>
    <w:rsid w:val="008D3B21"/>
    <w:rsid w:val="008E5AFB"/>
    <w:rsid w:val="008F62F3"/>
    <w:rsid w:val="009161C4"/>
    <w:rsid w:val="00932C5C"/>
    <w:rsid w:val="00937B1A"/>
    <w:rsid w:val="009438A4"/>
    <w:rsid w:val="0095722D"/>
    <w:rsid w:val="009577BF"/>
    <w:rsid w:val="00962090"/>
    <w:rsid w:val="00967CD6"/>
    <w:rsid w:val="009A62C8"/>
    <w:rsid w:val="009D5780"/>
    <w:rsid w:val="009F127D"/>
    <w:rsid w:val="00A13DA0"/>
    <w:rsid w:val="00A154AE"/>
    <w:rsid w:val="00A368BB"/>
    <w:rsid w:val="00A67558"/>
    <w:rsid w:val="00AA10D7"/>
    <w:rsid w:val="00AA3A53"/>
    <w:rsid w:val="00AD2E53"/>
    <w:rsid w:val="00AD3C46"/>
    <w:rsid w:val="00B133C6"/>
    <w:rsid w:val="00B248F9"/>
    <w:rsid w:val="00B34CBE"/>
    <w:rsid w:val="00B5125F"/>
    <w:rsid w:val="00B54E58"/>
    <w:rsid w:val="00B773CB"/>
    <w:rsid w:val="00BA78F9"/>
    <w:rsid w:val="00BB2013"/>
    <w:rsid w:val="00BD294F"/>
    <w:rsid w:val="00C04B4D"/>
    <w:rsid w:val="00C33CB7"/>
    <w:rsid w:val="00C635FD"/>
    <w:rsid w:val="00CA530D"/>
    <w:rsid w:val="00CB25EE"/>
    <w:rsid w:val="00CC37CA"/>
    <w:rsid w:val="00D5542E"/>
    <w:rsid w:val="00D66A7D"/>
    <w:rsid w:val="00D76733"/>
    <w:rsid w:val="00DA33ED"/>
    <w:rsid w:val="00DA4F15"/>
    <w:rsid w:val="00DB5529"/>
    <w:rsid w:val="00DC74B5"/>
    <w:rsid w:val="00DF3336"/>
    <w:rsid w:val="00DF3CE0"/>
    <w:rsid w:val="00E113A8"/>
    <w:rsid w:val="00E2561D"/>
    <w:rsid w:val="00E658B1"/>
    <w:rsid w:val="00E71635"/>
    <w:rsid w:val="00E8652A"/>
    <w:rsid w:val="00E94ECA"/>
    <w:rsid w:val="00EB025E"/>
    <w:rsid w:val="00EF6CBC"/>
    <w:rsid w:val="00F548F4"/>
    <w:rsid w:val="00F63756"/>
    <w:rsid w:val="00FD5729"/>
    <w:rsid w:val="00FF0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6E83D8"/>
  <w15:docId w15:val="{B96AA5D6-16B9-4D5B-AF4B-965486DF0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Times New Roman"/>
        <w:sz w:val="21"/>
        <w:szCs w:val="21"/>
        <w:lang w:val="de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0EE9"/>
    <w:pPr>
      <w:spacing w:line="270" w:lineRule="atLeast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213A"/>
    <w:pPr>
      <w:keepNext/>
      <w:keepLines/>
      <w:numPr>
        <w:numId w:val="13"/>
      </w:numPr>
      <w:spacing w:after="400" w:line="720" w:lineRule="atLeast"/>
      <w:jc w:val="left"/>
      <w:outlineLvl w:val="0"/>
    </w:pPr>
    <w:rPr>
      <w:rFonts w:asciiTheme="majorHAnsi" w:eastAsiaTheme="majorEastAsia" w:hAnsiTheme="majorHAnsi" w:cstheme="majorBidi"/>
      <w:bCs/>
      <w:color w:val="1F407A" w:themeColor="accent1"/>
      <w:sz w:val="6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213A"/>
    <w:pPr>
      <w:keepNext/>
      <w:keepLines/>
      <w:numPr>
        <w:ilvl w:val="1"/>
        <w:numId w:val="13"/>
      </w:numPr>
      <w:spacing w:after="240" w:line="480" w:lineRule="atLeast"/>
      <w:jc w:val="left"/>
      <w:outlineLvl w:val="1"/>
    </w:pPr>
    <w:rPr>
      <w:rFonts w:asciiTheme="majorHAnsi" w:eastAsiaTheme="majorEastAsia" w:hAnsiTheme="majorHAnsi" w:cstheme="majorBidi"/>
      <w:bCs/>
      <w:color w:val="1F407A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5FC9"/>
    <w:pPr>
      <w:keepNext/>
      <w:keepLines/>
      <w:numPr>
        <w:ilvl w:val="2"/>
        <w:numId w:val="13"/>
      </w:numPr>
      <w:spacing w:after="160"/>
      <w:jc w:val="left"/>
      <w:outlineLvl w:val="2"/>
    </w:pPr>
    <w:rPr>
      <w:rFonts w:asciiTheme="majorHAnsi" w:eastAsiaTheme="majorEastAsia" w:hAnsiTheme="majorHAnsi" w:cstheme="majorBidi"/>
      <w:bCs/>
      <w:color w:val="1F407A" w:themeColor="accent1"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1685"/>
    <w:pPr>
      <w:keepNext/>
      <w:keepLines/>
      <w:jc w:val="left"/>
      <w:outlineLvl w:val="3"/>
    </w:pPr>
    <w:rPr>
      <w:rFonts w:asciiTheme="majorHAnsi" w:eastAsiaTheme="majorEastAsia" w:hAnsiTheme="majorHAnsi" w:cstheme="majorBidi"/>
      <w:b/>
      <w:bCs/>
      <w:iCs/>
      <w:color w:val="1F407A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733"/>
    <w:pPr>
      <w:keepNext/>
      <w:keepLines/>
      <w:outlineLvl w:val="4"/>
    </w:pPr>
    <w:rPr>
      <w:rFonts w:asciiTheme="majorHAnsi" w:eastAsiaTheme="majorEastAsia" w:hAnsiTheme="majorHAnsi" w:cstheme="majorBidi"/>
      <w:color w:val="1F407A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73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0F1F3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73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73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733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3027"/>
    <w:pPr>
      <w:tabs>
        <w:tab w:val="center" w:pos="4536"/>
        <w:tab w:val="right" w:pos="9072"/>
      </w:tabs>
      <w:spacing w:line="230" w:lineRule="atLeast"/>
      <w:jc w:val="left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293027"/>
    <w:rPr>
      <w:sz w:val="16"/>
    </w:rPr>
  </w:style>
  <w:style w:type="paragraph" w:styleId="Footer">
    <w:name w:val="footer"/>
    <w:basedOn w:val="Normal"/>
    <w:link w:val="FooterChar"/>
    <w:uiPriority w:val="99"/>
    <w:unhideWhenUsed/>
    <w:rsid w:val="00C04B4D"/>
    <w:pPr>
      <w:tabs>
        <w:tab w:val="center" w:pos="4536"/>
        <w:tab w:val="right" w:pos="9072"/>
      </w:tabs>
      <w:jc w:val="center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C04B4D"/>
    <w:rPr>
      <w:sz w:val="18"/>
    </w:rPr>
  </w:style>
  <w:style w:type="table" w:styleId="TableGrid">
    <w:name w:val="Table Grid"/>
    <w:basedOn w:val="TableNormal"/>
    <w:uiPriority w:val="59"/>
    <w:rsid w:val="00A13DA0"/>
    <w:rPr>
      <w:sz w:val="16"/>
    </w:rPr>
    <w:tblPr>
      <w:tblInd w:w="57" w:type="dxa"/>
      <w:tblBorders>
        <w:bottom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45" w:type="dxa"/>
        <w:left w:w="57" w:type="dxa"/>
        <w:bottom w:w="45" w:type="dxa"/>
        <w:right w:w="57" w:type="dxa"/>
      </w:tblCellMar>
    </w:tblPr>
    <w:tblStylePr w:type="firstRow">
      <w:rPr>
        <w:rFonts w:ascii="Arial" w:hAnsi="Arial"/>
        <w:b/>
        <w:i w:val="0"/>
        <w:color w:val="000000" w:themeColor="text1"/>
        <w:sz w:val="16"/>
      </w:rPr>
      <w:tblPr/>
      <w:tcPr>
        <w:shd w:val="clear" w:color="auto" w:fill="D2D9E4" w:themeFill="accent6"/>
      </w:tcPr>
    </w:tblStylePr>
    <w:tblStylePr w:type="lastRow">
      <w:rPr>
        <w:sz w:val="16"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3B213A"/>
    <w:rPr>
      <w:rFonts w:asciiTheme="majorHAnsi" w:eastAsiaTheme="majorEastAsia" w:hAnsiTheme="majorHAnsi" w:cstheme="majorBidi"/>
      <w:bCs/>
      <w:color w:val="1F407A" w:themeColor="accent1"/>
      <w:sz w:val="60"/>
      <w:szCs w:val="28"/>
    </w:rPr>
  </w:style>
  <w:style w:type="paragraph" w:styleId="Title">
    <w:name w:val="Title"/>
    <w:basedOn w:val="Normal"/>
    <w:next w:val="Normal"/>
    <w:link w:val="TitleChar"/>
    <w:uiPriority w:val="10"/>
    <w:rsid w:val="006C7971"/>
    <w:pPr>
      <w:contextualSpacing/>
    </w:pPr>
    <w:rPr>
      <w:rFonts w:asciiTheme="majorHAnsi" w:eastAsiaTheme="majorEastAsia" w:hAnsiTheme="majorHAnsi" w:cstheme="majorBidi"/>
      <w:b/>
      <w:color w:val="1F407A" w:themeColor="accent1"/>
      <w:spacing w:val="5"/>
      <w:kern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C7971"/>
    <w:rPr>
      <w:rFonts w:asciiTheme="majorHAnsi" w:eastAsiaTheme="majorEastAsia" w:hAnsiTheme="majorHAnsi" w:cstheme="majorBidi"/>
      <w:b/>
      <w:color w:val="1F407A" w:themeColor="accent1"/>
      <w:spacing w:val="5"/>
      <w:kern w:val="28"/>
      <w:sz w:val="20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3B213A"/>
    <w:rPr>
      <w:rFonts w:asciiTheme="majorHAnsi" w:eastAsiaTheme="majorEastAsia" w:hAnsiTheme="majorHAnsi" w:cstheme="majorBidi"/>
      <w:bCs/>
      <w:color w:val="1F407A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5FC9"/>
    <w:rPr>
      <w:rFonts w:asciiTheme="majorHAnsi" w:eastAsiaTheme="majorEastAsia" w:hAnsiTheme="majorHAnsi" w:cstheme="majorBidi"/>
      <w:bCs/>
      <w:color w:val="1F407A" w:themeColor="accent1"/>
      <w:sz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6A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A7D"/>
    <w:rPr>
      <w:rFonts w:ascii="Tahoma" w:hAnsi="Tahoma" w:cs="Tahoma"/>
      <w:sz w:val="16"/>
      <w:szCs w:val="16"/>
    </w:rPr>
  </w:style>
  <w:style w:type="paragraph" w:customStyle="1" w:styleId="TitelseiteTitel">
    <w:name w:val="Titelseite_Titel"/>
    <w:basedOn w:val="Normal"/>
    <w:rsid w:val="00B133C6"/>
    <w:pPr>
      <w:spacing w:before="160" w:after="360"/>
      <w:jc w:val="left"/>
    </w:pPr>
    <w:rPr>
      <w:color w:val="FFFFFF" w:themeColor="background1"/>
      <w:sz w:val="80"/>
      <w:szCs w:val="80"/>
    </w:rPr>
  </w:style>
  <w:style w:type="paragraph" w:customStyle="1" w:styleId="TitelseiteUntertitel">
    <w:name w:val="Titelseite_Untertitel"/>
    <w:basedOn w:val="Normal"/>
    <w:rsid w:val="00CC37CA"/>
    <w:pPr>
      <w:jc w:val="left"/>
    </w:pPr>
    <w:rPr>
      <w:color w:val="FFFFFF" w:themeColor="background1"/>
      <w:sz w:val="30"/>
      <w:szCs w:val="30"/>
    </w:rPr>
  </w:style>
  <w:style w:type="paragraph" w:customStyle="1" w:styleId="TitelseiteAutor">
    <w:name w:val="Titelseite_Autor"/>
    <w:basedOn w:val="TitelseiteUntertitel"/>
    <w:rsid w:val="00CC37CA"/>
    <w:rPr>
      <w:sz w:val="20"/>
    </w:rPr>
  </w:style>
  <w:style w:type="paragraph" w:customStyle="1" w:styleId="FormatvorlageTitelseiteAutorFett">
    <w:name w:val="Formatvorlage Titelseite_Autor + Fett"/>
    <w:basedOn w:val="TitelseiteAutor"/>
    <w:rsid w:val="00E113A8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B213A"/>
    <w:pPr>
      <w:tabs>
        <w:tab w:val="left" w:pos="567"/>
        <w:tab w:val="right" w:leader="underscore" w:pos="9060"/>
      </w:tabs>
      <w:spacing w:after="20"/>
    </w:pPr>
  </w:style>
  <w:style w:type="paragraph" w:styleId="TOC1">
    <w:name w:val="toc 1"/>
    <w:basedOn w:val="Normal"/>
    <w:next w:val="Normal"/>
    <w:autoRedefine/>
    <w:uiPriority w:val="39"/>
    <w:unhideWhenUsed/>
    <w:rsid w:val="00E658B1"/>
    <w:pPr>
      <w:tabs>
        <w:tab w:val="left" w:pos="567"/>
        <w:tab w:val="right" w:leader="underscore" w:pos="9060"/>
      </w:tabs>
      <w:spacing w:before="270" w:after="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E658B1"/>
    <w:pPr>
      <w:tabs>
        <w:tab w:val="left" w:pos="567"/>
        <w:tab w:val="right" w:leader="underscore" w:pos="9061"/>
      </w:tabs>
      <w:spacing w:after="20"/>
    </w:pPr>
  </w:style>
  <w:style w:type="paragraph" w:styleId="TOCHeading">
    <w:name w:val="TOC Heading"/>
    <w:basedOn w:val="Heading1"/>
    <w:next w:val="Normal"/>
    <w:uiPriority w:val="39"/>
    <w:unhideWhenUsed/>
    <w:qFormat/>
    <w:rsid w:val="003B213A"/>
    <w:pPr>
      <w:numPr>
        <w:numId w:val="0"/>
      </w:numPr>
      <w:spacing w:after="2500"/>
      <w:outlineLvl w:val="9"/>
    </w:pPr>
    <w:rPr>
      <w:b/>
      <w:color w:val="172F5B" w:themeColor="accent1" w:themeShade="BF"/>
      <w:sz w:val="80"/>
      <w:lang w:eastAsia="de-CH"/>
    </w:rPr>
  </w:style>
  <w:style w:type="character" w:styleId="Hyperlink">
    <w:name w:val="Hyperlink"/>
    <w:basedOn w:val="DefaultParagraphFont"/>
    <w:uiPriority w:val="99"/>
    <w:unhideWhenUsed/>
    <w:rsid w:val="006C7971"/>
    <w:rPr>
      <w:color w:val="000000" w:themeColor="hyperlink"/>
      <w:u w:val="single"/>
    </w:rPr>
  </w:style>
  <w:style w:type="numbering" w:customStyle="1" w:styleId="Listeberschriften">
    <w:name w:val="Liste_Überschriften"/>
    <w:uiPriority w:val="99"/>
    <w:rsid w:val="005522C4"/>
    <w:pPr>
      <w:numPr>
        <w:numId w:val="11"/>
      </w:numPr>
    </w:pPr>
  </w:style>
  <w:style w:type="paragraph" w:styleId="FootnoteText">
    <w:name w:val="footnote text"/>
    <w:basedOn w:val="Normal"/>
    <w:link w:val="FootnoteTextChar"/>
    <w:uiPriority w:val="99"/>
    <w:unhideWhenUsed/>
    <w:rsid w:val="006C20A3"/>
    <w:pPr>
      <w:spacing w:line="240" w:lineRule="auto"/>
      <w:jc w:val="left"/>
    </w:pPr>
    <w:rPr>
      <w:sz w:val="15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411685"/>
    <w:rPr>
      <w:rFonts w:asciiTheme="majorHAnsi" w:eastAsiaTheme="majorEastAsia" w:hAnsiTheme="majorHAnsi" w:cstheme="majorBidi"/>
      <w:b/>
      <w:bCs/>
      <w:iCs/>
      <w:color w:val="1F407A" w:themeColor="accent1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733"/>
    <w:rPr>
      <w:rFonts w:asciiTheme="majorHAnsi" w:eastAsiaTheme="majorEastAsia" w:hAnsiTheme="majorHAnsi" w:cstheme="majorBidi"/>
      <w:color w:val="1F407A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0FBE"/>
    <w:rPr>
      <w:rFonts w:asciiTheme="majorHAnsi" w:eastAsiaTheme="majorEastAsia" w:hAnsiTheme="majorHAnsi" w:cstheme="majorBidi"/>
      <w:i/>
      <w:iCs/>
      <w:color w:val="0F1F3C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0FBE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0FB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0FB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C20A3"/>
    <w:rPr>
      <w:sz w:val="15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293027"/>
    <w:rPr>
      <w:b/>
      <w:sz w:val="20"/>
      <w:vertAlign w:val="superscript"/>
    </w:rPr>
  </w:style>
  <w:style w:type="paragraph" w:customStyle="1" w:styleId="BoxStandard">
    <w:name w:val="Box_Standard"/>
    <w:basedOn w:val="Normal"/>
    <w:qFormat/>
    <w:rsid w:val="006C20A3"/>
    <w:pPr>
      <w:spacing w:line="250" w:lineRule="atLeast"/>
      <w:jc w:val="left"/>
    </w:pPr>
    <w:rPr>
      <w:sz w:val="18"/>
      <w:lang w:val="fr-CH"/>
    </w:rPr>
  </w:style>
  <w:style w:type="paragraph" w:customStyle="1" w:styleId="BoxTitel">
    <w:name w:val="Box_Titel"/>
    <w:basedOn w:val="BoxStandard"/>
    <w:qFormat/>
    <w:rsid w:val="007157D2"/>
    <w:pPr>
      <w:spacing w:after="240"/>
    </w:pPr>
    <w:rPr>
      <w:b/>
      <w:lang w:val="de-CH"/>
    </w:rPr>
  </w:style>
  <w:style w:type="paragraph" w:customStyle="1" w:styleId="Bereich">
    <w:name w:val="Bereich"/>
    <w:basedOn w:val="Footer"/>
    <w:rsid w:val="00F63756"/>
    <w:pPr>
      <w:jc w:val="left"/>
    </w:pPr>
    <w:rPr>
      <w:b/>
      <w:sz w:val="22"/>
    </w:rPr>
  </w:style>
  <w:style w:type="paragraph" w:customStyle="1" w:styleId="TabelleInhalt">
    <w:name w:val="Tabelle_Inhalt"/>
    <w:basedOn w:val="Normal"/>
    <w:qFormat/>
    <w:rsid w:val="00A13DA0"/>
    <w:pPr>
      <w:spacing w:line="240" w:lineRule="auto"/>
      <w:jc w:val="left"/>
    </w:pPr>
    <w:rPr>
      <w:sz w:val="16"/>
      <w:szCs w:val="16"/>
    </w:rPr>
  </w:style>
  <w:style w:type="paragraph" w:customStyle="1" w:styleId="TabelleTitel">
    <w:name w:val="Tabelle_Titel"/>
    <w:basedOn w:val="TabelleInhalt"/>
    <w:qFormat/>
    <w:rsid w:val="00A13DA0"/>
    <w:rPr>
      <w:b/>
    </w:rPr>
  </w:style>
  <w:style w:type="paragraph" w:styleId="Caption">
    <w:name w:val="caption"/>
    <w:basedOn w:val="Normal"/>
    <w:next w:val="Normal"/>
    <w:uiPriority w:val="35"/>
    <w:unhideWhenUsed/>
    <w:rsid w:val="006C20A3"/>
    <w:pPr>
      <w:spacing w:after="200" w:line="220" w:lineRule="atLeast"/>
      <w:jc w:val="left"/>
    </w:pPr>
    <w:rPr>
      <w:bCs/>
      <w:sz w:val="16"/>
      <w:szCs w:val="18"/>
    </w:rPr>
  </w:style>
  <w:style w:type="numbering" w:customStyle="1" w:styleId="ListeAufzhlungen">
    <w:name w:val="Liste_Aufzählungen"/>
    <w:uiPriority w:val="99"/>
    <w:rsid w:val="00CB25EE"/>
    <w:pPr>
      <w:numPr>
        <w:numId w:val="14"/>
      </w:numPr>
    </w:pPr>
  </w:style>
  <w:style w:type="paragraph" w:customStyle="1" w:styleId="Aufzhlung">
    <w:name w:val="Aufzählung"/>
    <w:basedOn w:val="Normal"/>
    <w:qFormat/>
    <w:rsid w:val="00CB25EE"/>
    <w:pPr>
      <w:numPr>
        <w:numId w:val="16"/>
      </w:numPr>
      <w:spacing w:after="270"/>
    </w:pPr>
  </w:style>
  <w:style w:type="paragraph" w:customStyle="1" w:styleId="berschrift1ohnenummerierung">
    <w:name w:val="Überschrift 1 ohne nummerierung"/>
    <w:basedOn w:val="Heading1"/>
    <w:rsid w:val="00D5542E"/>
    <w:pPr>
      <w:numPr>
        <w:numId w:val="0"/>
      </w:numPr>
    </w:pPr>
  </w:style>
  <w:style w:type="paragraph" w:customStyle="1" w:styleId="berschrift3ohneNummerierung">
    <w:name w:val="Überschrift 3 ohne Nummerierung"/>
    <w:basedOn w:val="Heading3"/>
    <w:rsid w:val="00AD2E53"/>
    <w:pPr>
      <w:numPr>
        <w:ilvl w:val="0"/>
        <w:numId w:val="0"/>
      </w:numPr>
    </w:pPr>
  </w:style>
  <w:style w:type="paragraph" w:customStyle="1" w:styleId="Nummerierung">
    <w:name w:val="Nummerierung"/>
    <w:basedOn w:val="Normal"/>
    <w:qFormat/>
    <w:rsid w:val="00AD2E53"/>
    <w:pPr>
      <w:numPr>
        <w:numId w:val="18"/>
      </w:numPr>
      <w:spacing w:after="270"/>
    </w:pPr>
  </w:style>
  <w:style w:type="numbering" w:customStyle="1" w:styleId="ListeNummerierungen">
    <w:name w:val="Liste_Nummerierungen"/>
    <w:uiPriority w:val="99"/>
    <w:rsid w:val="00AD2E53"/>
    <w:pPr>
      <w:numPr>
        <w:numId w:val="18"/>
      </w:numPr>
    </w:pPr>
  </w:style>
  <w:style w:type="paragraph" w:customStyle="1" w:styleId="Standard8Pt">
    <w:name w:val="Standard 8Pt"/>
    <w:basedOn w:val="Normal"/>
    <w:qFormat/>
    <w:rsid w:val="00642C2E"/>
    <w:pPr>
      <w:spacing w:line="240" w:lineRule="atLeast"/>
    </w:pPr>
    <w:rPr>
      <w:sz w:val="16"/>
    </w:rPr>
  </w:style>
  <w:style w:type="table" w:customStyle="1" w:styleId="ETHTabelle">
    <w:name w:val="ETH_Tabelle"/>
    <w:basedOn w:val="TableNormal"/>
    <w:uiPriority w:val="99"/>
    <w:rsid w:val="002E6D6F"/>
    <w:rPr>
      <w:sz w:val="12"/>
    </w:rPr>
    <w:tblPr>
      <w:tblInd w:w="57" w:type="dxa"/>
      <w:tblBorders>
        <w:bottom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45" w:type="dxa"/>
        <w:left w:w="57" w:type="dxa"/>
        <w:bottom w:w="45" w:type="dxa"/>
        <w:right w:w="57" w:type="dxa"/>
      </w:tblCellMar>
    </w:tblPr>
    <w:tblStylePr w:type="firstRow">
      <w:rPr>
        <w:rFonts w:ascii="Arial" w:hAnsi="Arial"/>
        <w:b/>
        <w:i w:val="0"/>
        <w:sz w:val="16"/>
      </w:rPr>
      <w:tblPr/>
      <w:tcPr>
        <w:shd w:val="clear" w:color="auto" w:fill="D2D9E4" w:themeFill="accent6"/>
      </w:tcPr>
    </w:tblStylePr>
  </w:style>
  <w:style w:type="paragraph" w:customStyle="1" w:styleId="Link">
    <w:name w:val="Link"/>
    <w:basedOn w:val="Normal"/>
    <w:qFormat/>
    <w:rsid w:val="006C20A3"/>
    <w:rPr>
      <w:b/>
      <w:color w:val="1269B0"/>
      <w:sz w:val="18"/>
    </w:rPr>
  </w:style>
  <w:style w:type="paragraph" w:customStyle="1" w:styleId="LinkPfeil">
    <w:name w:val="Link_Pfeil"/>
    <w:basedOn w:val="Link"/>
    <w:rsid w:val="00FF0EE9"/>
    <w:rPr>
      <w:rFonts w:ascii="Wingdings" w:hAnsi="Wingdings"/>
      <w:bCs/>
      <w:color w:val="95C03B"/>
    </w:rPr>
  </w:style>
  <w:style w:type="character" w:customStyle="1" w:styleId="LinkPfeil0">
    <w:name w:val="Link Pfeil"/>
    <w:uiPriority w:val="1"/>
    <w:qFormat/>
    <w:rsid w:val="00FF0EE9"/>
    <w:rPr>
      <w:rFonts w:ascii="Wingdings" w:hAnsi="Wingdings"/>
      <w:color w:val="95C03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a19f2\Downloads\word-bericht\Word_Bericht\eth_bericht_ETH_1_de.dotx" TargetMode="External"/></Relationships>
</file>

<file path=word/theme/theme1.xml><?xml version="1.0" encoding="utf-8"?>
<a:theme xmlns:a="http://schemas.openxmlformats.org/drawingml/2006/main" name="Larissa-Design">
  <a:themeElements>
    <a:clrScheme name="ETH - Extern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1F407A"/>
      </a:accent1>
      <a:accent2>
        <a:srgbClr val="435F8F"/>
      </a:accent2>
      <a:accent3>
        <a:srgbClr val="677DA5"/>
      </a:accent3>
      <a:accent4>
        <a:srgbClr val="8B9CBA"/>
      </a:accent4>
      <a:accent5>
        <a:srgbClr val="AEBACF"/>
      </a:accent5>
      <a:accent6>
        <a:srgbClr val="D2D9E4"/>
      </a:accent6>
      <a:hlink>
        <a:srgbClr val="000000"/>
      </a:hlink>
      <a:folHlink>
        <a:srgbClr val="000000"/>
      </a:folHlink>
    </a:clrScheme>
    <a:fontScheme name="ETH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prstClr val="white"/>
        </a:solidFill>
        <a:ln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custClrLst>
    <a:custClr name="Extern">
      <a:srgbClr val="1F407A"/>
    </a:custClr>
    <a:custClr name="Intern">
      <a:srgbClr val="3C5A0F"/>
    </a:custClr>
    <a:custClr name="ETH 3">
      <a:srgbClr val="1269B0"/>
    </a:custClr>
    <a:custClr name="ETH 4">
      <a:srgbClr val="72791C"/>
    </a:custClr>
    <a:custClr name="ETH 5">
      <a:srgbClr val="91056A"/>
    </a:custClr>
    <a:custClr name="ETH 6">
      <a:srgbClr val="6F6F6E"/>
    </a:custClr>
    <a:custClr name="ETH 7">
      <a:srgbClr val="A8322D"/>
    </a:custClr>
    <a:custClr name="ETH 8">
      <a:srgbClr val="007A96"/>
    </a:custClr>
    <a:custClr name="ETH 9">
      <a:srgbClr val="956013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251799-CAC9-441C-A736-CE7375A27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eth_bericht_ETH_1_de.dotx</Template>
  <TotalTime>0</TotalTime>
  <Pages>22</Pages>
  <Words>400</Words>
  <Characters>1736</Characters>
  <Application>Microsoft Office Word</Application>
  <DocSecurity>0</DocSecurity>
  <Lines>289</Lines>
  <Paragraphs>142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Mediaviso AG</Company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IIS Uebungs-Konten  D-ITET-IIS</dc:creator>
  <cp:lastModifiedBy>IIS Uebungs-Konten  D-ITET-IIS</cp:lastModifiedBy>
  <cp:revision>6</cp:revision>
  <cp:lastPrinted>2019-06-19T15:47:00Z</cp:lastPrinted>
  <dcterms:created xsi:type="dcterms:W3CDTF">2019-06-19T15:13:00Z</dcterms:created>
  <dcterms:modified xsi:type="dcterms:W3CDTF">2019-06-20T07:40:00Z</dcterms:modified>
</cp:coreProperties>
</file>